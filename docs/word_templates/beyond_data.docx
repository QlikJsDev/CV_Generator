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C5BD" w14:textId="5DF3CC36" w:rsidR="00CA56A2" w:rsidRDefault="00BD2D38" w:rsidP="0016039C">
      <w:r>
        <w:rPr>
          <w:noProof/>
        </w:rPr>
        <mc:AlternateContent>
          <mc:Choice Requires="wps">
            <w:drawing>
              <wp:anchor distT="0" distB="0" distL="114300" distR="114300" simplePos="0" relativeHeight="251658240" behindDoc="0" locked="0" layoutInCell="1" allowOverlap="1" wp14:anchorId="14CE7F00" wp14:editId="4EB9A438">
                <wp:simplePos x="0" y="0"/>
                <wp:positionH relativeFrom="page">
                  <wp:posOffset>9525</wp:posOffset>
                </wp:positionH>
                <wp:positionV relativeFrom="paragraph">
                  <wp:posOffset>-304165</wp:posOffset>
                </wp:positionV>
                <wp:extent cx="7551420" cy="968375"/>
                <wp:effectExtent l="0" t="0" r="0" b="3175"/>
                <wp:wrapNone/>
                <wp:docPr id="87624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1420" cy="968375"/>
                        </a:xfrm>
                        <a:prstGeom prst="rect">
                          <a:avLst/>
                        </a:prstGeom>
                        <a:solidFill>
                          <a:srgbClr val="FFFFFF"/>
                        </a:solidFill>
                        <a:ln w="9525">
                          <a:noFill/>
                          <a:miter lim="800000"/>
                          <a:headEnd/>
                          <a:tailEnd/>
                        </a:ln>
                      </wps:spPr>
                      <wps:txbx>
                        <w:txbxContent>
                          <w:p w14:paraId="19F1BE29" w14:textId="3EA44A5F" w:rsidR="00315B66" w:rsidRPr="00315B66" w:rsidRDefault="00F71055" w:rsidP="00675C5F">
                            <w:pPr>
                              <w:spacing w:after="0"/>
                              <w:jc w:val="center"/>
                              <w:rPr>
                                <w:sz w:val="32"/>
                                <w:szCs w:val="32"/>
                              </w:rPr>
                            </w:pPr>
                            <w:r>
                              <w:rPr>
                                <w:b/>
                                <w:bCs/>
                                <w:sz w:val="40"/>
                                <w:szCs w:val="40"/>
                              </w:rPr>
                              <w:t>Jean-François Dierckx</w:t>
                            </w:r>
                            <w:r w:rsidR="00FE1B23" w:rsidRPr="003A17A8">
                              <w:rPr>
                                <w:sz w:val="32"/>
                                <w:szCs w:val="32"/>
                              </w:rPr>
                              <w:br/>
                            </w:r>
                            <w:r>
                              <w:rPr>
                                <w:sz w:val="32"/>
                                <w:szCs w:val="32"/>
                              </w:rPr>
                              <w:t>Project Manager – Presales Manager</w:t>
                            </w:r>
                          </w:p>
                          <w:p w14:paraId="624A1FD6" w14:textId="731D49D5" w:rsidR="00FE1B23" w:rsidRDefault="00315B66" w:rsidP="00315B66">
                            <w:pPr>
                              <w:jc w:val="center"/>
                            </w:pPr>
                            <w:r w:rsidRPr="00315B66">
                              <w:rPr>
                                <w:sz w:val="32"/>
                                <w:szCs w:val="32"/>
                              </w:rPr>
                              <w:t>Senior Data Insight Consultant</w:t>
                            </w:r>
                            <w:r w:rsidR="00E16CE8">
                              <w:rPr>
                                <w:sz w:val="32"/>
                                <w:szCs w:val="32"/>
                              </w:rPr>
                              <w:t xml:space="preserve"> – BI Architect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E7F00" id="_x0000_t202" coordsize="21600,21600" o:spt="202" path="m,l,21600r21600,l21600,xe">
                <v:stroke joinstyle="miter"/>
                <v:path gradientshapeok="t" o:connecttype="rect"/>
              </v:shapetype>
              <v:shape id="Text Box 2" o:spid="_x0000_s1026" type="#_x0000_t202" style="position:absolute;margin-left:.75pt;margin-top:-23.95pt;width:594.6pt;height:76.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" stroked="f">
                <v:textbox>
                  <w:txbxContent>
                    <w:p w14:paraId="19F1BE29" w14:textId="3EA44A5F" w:rsidR="00315B66" w:rsidRPr="00315B66" w:rsidRDefault="00F71055" w:rsidP="00675C5F">
                      <w:pPr>
                        <w:spacing w:after="0"/>
                        <w:jc w:val="center"/>
                        <w:rPr>
                          <w:sz w:val="32"/>
                          <w:szCs w:val="32"/>
                        </w:rPr>
                      </w:pPr>
                      <w:r>
                        <w:rPr>
                          <w:b/>
                          <w:bCs/>
                          <w:sz w:val="40"/>
                          <w:szCs w:val="40"/>
                        </w:rPr>
                        <w:t>Jean-François Dierckx</w:t>
                      </w:r>
                      <w:r w:rsidR="00FE1B23" w:rsidRPr="003A17A8">
                        <w:rPr>
                          <w:sz w:val="32"/>
                          <w:szCs w:val="32"/>
                        </w:rPr>
                        <w:br/>
                      </w:r>
                      <w:r>
                        <w:rPr>
                          <w:sz w:val="32"/>
                          <w:szCs w:val="32"/>
                        </w:rPr>
                        <w:t>Project Manager – Presales Manager</w:t>
                      </w:r>
                    </w:p>
                    <w:p w14:paraId="624A1FD6" w14:textId="731D49D5" w:rsidR="00FE1B23" w:rsidRDefault="00315B66" w:rsidP="00315B66">
                      <w:pPr>
                        <w:jc w:val="center"/>
                      </w:pPr>
                      <w:r w:rsidRPr="00315B66">
                        <w:rPr>
                          <w:sz w:val="32"/>
                          <w:szCs w:val="32"/>
                        </w:rPr>
                        <w:t>Senior Data Insight Consultant</w:t>
                      </w:r>
                      <w:r w:rsidR="00E16CE8">
                        <w:rPr>
                          <w:sz w:val="32"/>
                          <w:szCs w:val="32"/>
                        </w:rPr>
                        <w:t xml:space="preserve"> – BI Architect</w:t>
                      </w:r>
                    </w:p>
                  </w:txbxContent>
                </v:textbox>
                <w10:wrap anchorx="page"/>
              </v:shape>
            </w:pict>
          </mc:Fallback>
        </mc:AlternateContent>
      </w:r>
      <w:r>
        <w:rPr>
          <w:noProof/>
        </w:rPr>
        <w:drawing>
          <wp:anchor distT="0" distB="0" distL="114300" distR="114300" simplePos="0" relativeHeight="251658243" behindDoc="0" locked="0" layoutInCell="1" allowOverlap="1" wp14:anchorId="3C2E45E3" wp14:editId="75A901D9">
            <wp:simplePos x="0" y="0"/>
            <wp:positionH relativeFrom="column">
              <wp:posOffset>5309235</wp:posOffset>
            </wp:positionH>
            <wp:positionV relativeFrom="paragraph">
              <wp:posOffset>-2638425</wp:posOffset>
            </wp:positionV>
            <wp:extent cx="2978294" cy="2993567"/>
            <wp:effectExtent l="49530" t="64770" r="62230" b="62230"/>
            <wp:wrapNone/>
            <wp:docPr id="832631765" name="Picture 4" descr="A colorful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1765" name="Picture 4" descr="A colorful circle with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18291604">
                      <a:off x="0" y="0"/>
                      <a:ext cx="2978294" cy="299356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67FA621F" wp14:editId="5FEF5E76">
            <wp:simplePos x="0" y="0"/>
            <wp:positionH relativeFrom="column">
              <wp:posOffset>-2493066</wp:posOffset>
            </wp:positionH>
            <wp:positionV relativeFrom="paragraph">
              <wp:posOffset>-2942589</wp:posOffset>
            </wp:positionV>
            <wp:extent cx="3589012" cy="3607417"/>
            <wp:effectExtent l="38100" t="57150" r="69215" b="88900"/>
            <wp:wrapNone/>
            <wp:docPr id="976384363" name="Picture 4" descr="A colorful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1765" name="Picture 4" descr="A colorful circle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481665">
                      <a:off x="0" y="0"/>
                      <a:ext cx="3589012" cy="3607417"/>
                    </a:xfrm>
                    <a:prstGeom prst="rect">
                      <a:avLst/>
                    </a:prstGeom>
                  </pic:spPr>
                </pic:pic>
              </a:graphicData>
            </a:graphic>
            <wp14:sizeRelH relativeFrom="page">
              <wp14:pctWidth>0</wp14:pctWidth>
            </wp14:sizeRelH>
            <wp14:sizeRelV relativeFrom="page">
              <wp14:pctHeight>0</wp14:pctHeight>
            </wp14:sizeRelV>
          </wp:anchor>
        </w:drawing>
      </w:r>
      <w:r w:rsidR="0016039C">
        <w:t xml:space="preserve"> </w:t>
      </w:r>
    </w:p>
    <w:p w14:paraId="2CA8D361" w14:textId="1C09E9F3" w:rsidR="00CA56A2" w:rsidRDefault="00CA56A2" w:rsidP="0016039C"/>
    <w:p w14:paraId="25DB3954" w14:textId="34FF6D9A" w:rsidR="003A17A8" w:rsidRDefault="00765108" w:rsidP="000A1115">
      <w:pPr>
        <w:pStyle w:val="Heading1"/>
        <w:numPr>
          <w:ilvl w:val="0"/>
          <w:numId w:val="0"/>
        </w:numPr>
        <w:spacing w:after="0"/>
      </w:pPr>
      <w:r w:rsidRPr="00A0324D">
        <w:rPr>
          <w:rFonts w:ascii="Urbanist" w:hAnsi="Urbanist"/>
          <w:noProof/>
          <w:sz w:val="12"/>
          <w:szCs w:val="12"/>
        </w:rPr>
        <mc:AlternateContent>
          <mc:Choice Requires="wpg">
            <w:drawing>
              <wp:anchor distT="0" distB="0" distL="114300" distR="114300" simplePos="0" relativeHeight="251660292" behindDoc="0" locked="0" layoutInCell="1" allowOverlap="1" wp14:anchorId="362187AA" wp14:editId="63A2390A">
                <wp:simplePos x="0" y="0"/>
                <wp:positionH relativeFrom="column">
                  <wp:posOffset>4237355</wp:posOffset>
                </wp:positionH>
                <wp:positionV relativeFrom="paragraph">
                  <wp:posOffset>1200150</wp:posOffset>
                </wp:positionV>
                <wp:extent cx="2535555" cy="7240568"/>
                <wp:effectExtent l="0" t="0" r="0" b="0"/>
                <wp:wrapNone/>
                <wp:docPr id="1494" name="Group 1494"/>
                <wp:cNvGraphicFramePr/>
                <a:graphic xmlns:a="http://schemas.openxmlformats.org/drawingml/2006/main">
                  <a:graphicData uri="http://schemas.microsoft.com/office/word/2010/wordprocessingGroup">
                    <wpg:wgp>
                      <wpg:cNvGrpSpPr/>
                      <wpg:grpSpPr>
                        <a:xfrm>
                          <a:off x="0" y="0"/>
                          <a:ext cx="2535555" cy="7240568"/>
                          <a:chOff x="-8069" y="176854"/>
                          <a:chExt cx="2536000" cy="7240582"/>
                        </a:xfrm>
                      </wpg:grpSpPr>
                      <wpg:grpSp>
                        <wpg:cNvPr id="40" name="Group 40"/>
                        <wpg:cNvGrpSpPr/>
                        <wpg:grpSpPr>
                          <a:xfrm>
                            <a:off x="19046" y="176854"/>
                            <a:ext cx="2508885" cy="1849891"/>
                            <a:chOff x="19046" y="175949"/>
                            <a:chExt cx="2508885" cy="1840420"/>
                          </a:xfrm>
                        </wpg:grpSpPr>
                        <wps:wsp>
                          <wps:cNvPr id="37" name="Text Box 2"/>
                          <wps:cNvSpPr txBox="1">
                            <a:spLocks noChangeArrowheads="1"/>
                          </wps:cNvSpPr>
                          <wps:spPr bwMode="auto">
                            <a:xfrm>
                              <a:off x="219075" y="175949"/>
                              <a:ext cx="2194560" cy="304800"/>
                            </a:xfrm>
                            <a:prstGeom prst="rect">
                              <a:avLst/>
                            </a:prstGeom>
                            <a:noFill/>
                            <a:ln w="9525">
                              <a:noFill/>
                              <a:miter lim="800000"/>
                              <a:headEnd/>
                              <a:tailEnd/>
                            </a:ln>
                          </wps:spPr>
                          <wps:txbx>
                            <w:txbxContent>
                              <w:p w14:paraId="1A91A6FA"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Personal skills</w:t>
                                </w:r>
                              </w:p>
                            </w:txbxContent>
                          </wps:txbx>
                          <wps:bodyPr rot="0" vert="horz" wrap="square" lIns="91440" tIns="45720" rIns="91440" bIns="45720" anchor="t" anchorCtr="0">
                            <a:noAutofit/>
                          </wps:bodyPr>
                        </wps:wsp>
                        <wps:wsp>
                          <wps:cNvPr id="1454" name="Text Box 2"/>
                          <wps:cNvSpPr txBox="1">
                            <a:spLocks noChangeArrowheads="1"/>
                          </wps:cNvSpPr>
                          <wps:spPr bwMode="auto">
                            <a:xfrm>
                              <a:off x="19046" y="378069"/>
                              <a:ext cx="2508885" cy="1638300"/>
                            </a:xfrm>
                            <a:prstGeom prst="rect">
                              <a:avLst/>
                            </a:prstGeom>
                            <a:noFill/>
                            <a:ln w="9525">
                              <a:noFill/>
                              <a:miter lim="800000"/>
                              <a:headEnd/>
                              <a:tailEnd/>
                            </a:ln>
                          </wps:spPr>
                          <wps:txbx>
                            <w:txbxContent>
                              <w:p w14:paraId="60BF97C4"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Project Manager </w:t>
                                </w:r>
                              </w:p>
                              <w:p w14:paraId="312E16F7"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Data Analyst</w:t>
                                </w:r>
                              </w:p>
                              <w:p w14:paraId="5033D6A0"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&amp; Analytics Architect</w:t>
                                </w:r>
                              </w:p>
                              <w:p w14:paraId="6FBD8A3E"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Visualization</w:t>
                                </w:r>
                              </w:p>
                              <w:p w14:paraId="556D6FB9"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Governance Steward</w:t>
                                </w:r>
                              </w:p>
                              <w:p w14:paraId="6263E824"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Trainer / Coach</w:t>
                                </w:r>
                              </w:p>
                              <w:p w14:paraId="2DCDA869"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Presentations</w:t>
                                </w:r>
                              </w:p>
                              <w:p w14:paraId="45C29D3C" w14:textId="77777777" w:rsidR="00765108" w:rsidRPr="0070490C" w:rsidRDefault="00765108" w:rsidP="00765108">
                                <w:pPr>
                                  <w:ind w:left="630" w:hanging="360"/>
                                  <w:suppressOverlap/>
                                  <w:rPr>
                                    <w:rFonts w:ascii="Urbanist" w:hAnsi="Urbanist"/>
                                    <w:sz w:val="20"/>
                                    <w:szCs w:val="20"/>
                                  </w:rPr>
                                </w:pPr>
                              </w:p>
                            </w:txbxContent>
                          </wps:txbx>
                          <wps:bodyPr rot="0" vert="horz" wrap="square" lIns="91440" tIns="45720" rIns="91440" bIns="45720" anchor="t" anchorCtr="0">
                            <a:noAutofit/>
                          </wps:bodyPr>
                        </wps:wsp>
                      </wpg:grpSp>
                      <wpg:grpSp>
                        <wpg:cNvPr id="41" name="Group 41"/>
                        <wpg:cNvGrpSpPr/>
                        <wpg:grpSpPr>
                          <a:xfrm>
                            <a:off x="4" y="1403662"/>
                            <a:ext cx="2470785" cy="1234762"/>
                            <a:chOff x="-38096" y="79688"/>
                            <a:chExt cx="2470785" cy="1234763"/>
                          </a:xfrm>
                        </wpg:grpSpPr>
                        <wps:wsp>
                          <wps:cNvPr id="1485" name="Text Box 2"/>
                          <wps:cNvSpPr txBox="1">
                            <a:spLocks noChangeArrowheads="1"/>
                          </wps:cNvSpPr>
                          <wps:spPr bwMode="auto">
                            <a:xfrm>
                              <a:off x="-38096" y="295121"/>
                              <a:ext cx="2470785" cy="1019330"/>
                            </a:xfrm>
                            <a:prstGeom prst="rect">
                              <a:avLst/>
                            </a:prstGeom>
                            <a:noFill/>
                            <a:ln w="9525">
                              <a:noFill/>
                              <a:miter lim="800000"/>
                              <a:headEnd/>
                              <a:tailEnd/>
                            </a:ln>
                          </wps:spPr>
                          <wps:txbx>
                            <w:txbxContent>
                              <w:p w14:paraId="468980D4" w14:textId="5070D2AB"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Finance</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E99656D" wp14:editId="2DD4C7DD">
                                      <wp:extent cx="108000" cy="108000"/>
                                      <wp:effectExtent l="0" t="0" r="6350" b="6350"/>
                                      <wp:docPr id="836617736"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57E8471" wp14:editId="01AB9E53">
                                      <wp:extent cx="108000" cy="108000"/>
                                      <wp:effectExtent l="0" t="0" r="6350" b="6350"/>
                                      <wp:docPr id="167781997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B722EF9" wp14:editId="66810037">
                                      <wp:extent cx="108000" cy="108000"/>
                                      <wp:effectExtent l="0" t="0" r="6350" b="6350"/>
                                      <wp:docPr id="392853901"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48311BF8" wp14:editId="00AC0BD2">
                                      <wp:extent cx="108000" cy="108000"/>
                                      <wp:effectExtent l="0" t="0" r="6350" b="6350"/>
                                      <wp:docPr id="148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7896BD18" wp14:editId="134ECB62">
                                      <wp:extent cx="108000" cy="108000"/>
                                      <wp:effectExtent l="0" t="0" r="6350" b="6350"/>
                                      <wp:docPr id="148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24200F7F" w14:textId="1FF1D902"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Public</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C1EED1B" wp14:editId="697AF44E">
                                      <wp:extent cx="108000" cy="108000"/>
                                      <wp:effectExtent l="0" t="0" r="6350" b="6350"/>
                                      <wp:docPr id="18811103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CFB49D3" wp14:editId="3F4BF64C">
                                      <wp:extent cx="108000" cy="108000"/>
                                      <wp:effectExtent l="0" t="0" r="6350" b="6350"/>
                                      <wp:docPr id="170254068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034A8DC" wp14:editId="5F3EE54C">
                                      <wp:extent cx="108000" cy="108000"/>
                                      <wp:effectExtent l="0" t="0" r="6350" b="6350"/>
                                      <wp:docPr id="64572538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AEF8B99" wp14:editId="22CB3125">
                                      <wp:extent cx="108000" cy="108000"/>
                                      <wp:effectExtent l="0" t="0" r="6350" b="6350"/>
                                      <wp:docPr id="70905315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82913A2" wp14:editId="0AE31ABA">
                                      <wp:extent cx="108000" cy="108000"/>
                                      <wp:effectExtent l="0" t="0" r="6350" b="6350"/>
                                      <wp:docPr id="335215175"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77924603" wp14:editId="4194EACF">
                                      <wp:extent cx="108000" cy="108000"/>
                                      <wp:effectExtent l="0" t="0" r="6350" b="6350"/>
                                      <wp:docPr id="1499" name="Picture 1448"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p>
                              <w:p w14:paraId="7CFF43BD" w14:textId="1F9C8EBA"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Healthcare</w:t>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541C2659" wp14:editId="56F807B0">
                                      <wp:extent cx="108000" cy="108000"/>
                                      <wp:effectExtent l="0" t="0" r="6350" b="6350"/>
                                      <wp:docPr id="26371446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44BBF3C" wp14:editId="68F42188">
                                      <wp:extent cx="108000" cy="108000"/>
                                      <wp:effectExtent l="0" t="0" r="6350" b="6350"/>
                                      <wp:docPr id="40868088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8B75C35" wp14:editId="2D595C7C">
                                      <wp:extent cx="108000" cy="108000"/>
                                      <wp:effectExtent l="0" t="0" r="6350" b="6350"/>
                                      <wp:docPr id="2134157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83DC501" wp14:editId="54BBADE6">
                                      <wp:extent cx="108000" cy="108000"/>
                                      <wp:effectExtent l="0" t="0" r="6350" b="6350"/>
                                      <wp:docPr id="24492807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F0B3808" wp14:editId="2C715ED4">
                                      <wp:extent cx="108000" cy="108000"/>
                                      <wp:effectExtent l="0" t="0" r="6350" b="6350"/>
                                      <wp:docPr id="27570258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67D6AA3C" w14:textId="36B217BD"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Automotive</w:t>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694575E4" wp14:editId="28C88991">
                                      <wp:extent cx="108000" cy="108000"/>
                                      <wp:effectExtent l="0" t="0" r="6350" b="6350"/>
                                      <wp:docPr id="2045319706"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0523C12" wp14:editId="5DD74173">
                                      <wp:extent cx="108000" cy="108000"/>
                                      <wp:effectExtent l="0" t="0" r="6350" b="6350"/>
                                      <wp:docPr id="8784552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5F6BA7C" wp14:editId="055CFB7F">
                                      <wp:extent cx="108000" cy="108000"/>
                                      <wp:effectExtent l="0" t="0" r="6350" b="6350"/>
                                      <wp:docPr id="138069103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B28DF72" wp14:editId="4A110DFA">
                                      <wp:extent cx="108000" cy="108000"/>
                                      <wp:effectExtent l="0" t="0" r="6350" b="6350"/>
                                      <wp:docPr id="164854433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B520970" wp14:editId="6540CA74">
                                      <wp:extent cx="108000" cy="108000"/>
                                      <wp:effectExtent l="0" t="0" r="6350" b="6350"/>
                                      <wp:docPr id="1939575144"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314DB450" w14:textId="2B35A68A"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Retail</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4442B621" wp14:editId="4E51DA18">
                                      <wp:extent cx="108000" cy="108000"/>
                                      <wp:effectExtent l="0" t="0" r="6350" b="6350"/>
                                      <wp:docPr id="185706926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52896D9" wp14:editId="712FCB49">
                                      <wp:extent cx="108000" cy="108000"/>
                                      <wp:effectExtent l="0" t="0" r="6350" b="6350"/>
                                      <wp:docPr id="2722099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196A229" wp14:editId="1AD7D570">
                                      <wp:extent cx="108000" cy="108000"/>
                                      <wp:effectExtent l="0" t="0" r="6350" b="6350"/>
                                      <wp:docPr id="20368911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523FBA8" wp14:editId="307A514C">
                                      <wp:extent cx="108000" cy="108000"/>
                                      <wp:effectExtent l="0" t="0" r="6350" b="6350"/>
                                      <wp:docPr id="169655755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8D8E59" wp14:editId="549ADFF2">
                                      <wp:extent cx="108000" cy="108000"/>
                                      <wp:effectExtent l="0" t="0" r="6350" b="6350"/>
                                      <wp:docPr id="1666346071"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0D0B25DA" w14:textId="4B3A6790"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Industry </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AA3DEB3" wp14:editId="1BA33546">
                                      <wp:extent cx="108000" cy="108000"/>
                                      <wp:effectExtent l="0" t="0" r="6350" b="6350"/>
                                      <wp:docPr id="153225273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3F7367" wp14:editId="203B205E">
                                      <wp:extent cx="108000" cy="108000"/>
                                      <wp:effectExtent l="0" t="0" r="6350" b="6350"/>
                                      <wp:docPr id="178129926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175589D9" wp14:editId="4795F930">
                                      <wp:extent cx="108000" cy="108000"/>
                                      <wp:effectExtent l="0" t="0" r="6350" b="6350"/>
                                      <wp:docPr id="137625671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85787B" wp14:editId="1E6C02EB">
                                      <wp:extent cx="108000" cy="108000"/>
                                      <wp:effectExtent l="0" t="0" r="6350" b="6350"/>
                                      <wp:docPr id="182986180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0B8AAFE" wp14:editId="37849FE6">
                                      <wp:extent cx="108000" cy="108000"/>
                                      <wp:effectExtent l="0" t="0" r="6350" b="6350"/>
                                      <wp:docPr id="342216698"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wps:txbx>
                          <wps:bodyPr rot="0" vert="horz" wrap="square" lIns="91440" tIns="45720" rIns="91440" bIns="45720" anchor="t" anchorCtr="0">
                            <a:noAutofit/>
                          </wps:bodyPr>
                        </wps:wsp>
                        <wps:wsp>
                          <wps:cNvPr id="38" name="Text Box 2"/>
                          <wps:cNvSpPr txBox="1">
                            <a:spLocks noChangeArrowheads="1"/>
                          </wps:cNvSpPr>
                          <wps:spPr bwMode="auto">
                            <a:xfrm>
                              <a:off x="176202" y="79688"/>
                              <a:ext cx="2194560" cy="371163"/>
                            </a:xfrm>
                            <a:prstGeom prst="rect">
                              <a:avLst/>
                            </a:prstGeom>
                            <a:noFill/>
                            <a:ln w="9525">
                              <a:noFill/>
                              <a:miter lim="800000"/>
                              <a:headEnd/>
                              <a:tailEnd/>
                            </a:ln>
                          </wps:spPr>
                          <wps:txbx>
                            <w:txbxContent>
                              <w:p w14:paraId="370738A5"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Areas of expertise</w:t>
                                </w:r>
                              </w:p>
                            </w:txbxContent>
                          </wps:txbx>
                          <wps:bodyPr rot="0" vert="horz" wrap="square" lIns="91440" tIns="45720" rIns="91440" bIns="45720" anchor="t" anchorCtr="0">
                            <a:noAutofit/>
                          </wps:bodyPr>
                        </wps:wsp>
                      </wpg:grpSp>
                      <wpg:grpSp>
                        <wpg:cNvPr id="45" name="Group 45"/>
                        <wpg:cNvGrpSpPr/>
                        <wpg:grpSpPr>
                          <a:xfrm>
                            <a:off x="19050" y="6438900"/>
                            <a:ext cx="2415540" cy="978536"/>
                            <a:chOff x="0" y="61594"/>
                            <a:chExt cx="2415540" cy="978536"/>
                          </a:xfrm>
                        </wpg:grpSpPr>
                        <wps:wsp>
                          <wps:cNvPr id="35" name="Text Box 2"/>
                          <wps:cNvSpPr txBox="1">
                            <a:spLocks noChangeArrowheads="1"/>
                          </wps:cNvSpPr>
                          <wps:spPr bwMode="auto">
                            <a:xfrm>
                              <a:off x="219075" y="61594"/>
                              <a:ext cx="2194560" cy="357505"/>
                            </a:xfrm>
                            <a:prstGeom prst="rect">
                              <a:avLst/>
                            </a:prstGeom>
                            <a:noFill/>
                            <a:ln w="9525">
                              <a:noFill/>
                              <a:miter lim="800000"/>
                              <a:headEnd/>
                              <a:tailEnd/>
                            </a:ln>
                          </wps:spPr>
                          <wps:txbx>
                            <w:txbxContent>
                              <w:p w14:paraId="5AF13CFC" w14:textId="77777777" w:rsidR="00765108" w:rsidRPr="000677B2" w:rsidRDefault="00765108" w:rsidP="00765108">
                                <w:pPr>
                                  <w:rPr>
                                    <w:rFonts w:ascii="Urbanist" w:hAnsi="Urbanist" w:cs="Urbanist"/>
                                    <w:b/>
                                    <w:color w:val="FFFFFF" w:themeColor="accent2"/>
                                    <w:sz w:val="24"/>
                                    <w:szCs w:val="24"/>
                                  </w:rPr>
                                </w:pPr>
                                <w:r w:rsidRPr="000677B2">
                                  <w:rPr>
                                    <w:rFonts w:ascii="Urbanist" w:hAnsi="Urbanist" w:cs="Urbanist"/>
                                    <w:b/>
                                    <w:color w:val="FFFFFF" w:themeColor="accent2"/>
                                    <w:sz w:val="24"/>
                                    <w:szCs w:val="24"/>
                                  </w:rPr>
                                  <w:t>Languages</w:t>
                                </w:r>
                              </w:p>
                            </w:txbxContent>
                          </wps:txbx>
                          <wps:bodyPr rot="0" vert="horz" wrap="square" lIns="91440" tIns="45720" rIns="91440" bIns="45720" anchor="t" anchorCtr="0">
                            <a:noAutofit/>
                          </wps:bodyPr>
                        </wps:wsp>
                        <wps:wsp>
                          <wps:cNvPr id="240" name="Text Box 2"/>
                          <wps:cNvSpPr txBox="1">
                            <a:spLocks noChangeArrowheads="1"/>
                          </wps:cNvSpPr>
                          <wps:spPr bwMode="auto">
                            <a:xfrm>
                              <a:off x="0" y="323850"/>
                              <a:ext cx="2415540" cy="716280"/>
                            </a:xfrm>
                            <a:prstGeom prst="rect">
                              <a:avLst/>
                            </a:prstGeom>
                            <a:noFill/>
                            <a:ln w="9525">
                              <a:noFill/>
                              <a:miter lim="800000"/>
                              <a:headEnd/>
                              <a:tailEnd/>
                            </a:ln>
                          </wps:spPr>
                          <wps:txbx>
                            <w:txbxContent>
                              <w:p w14:paraId="465277B0" w14:textId="1520884C"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English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37F624B" wp14:editId="18EAA0D4">
                                      <wp:extent cx="108000" cy="108000"/>
                                      <wp:effectExtent l="0" t="0" r="6350" b="6350"/>
                                      <wp:docPr id="31158602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C28A6B9" wp14:editId="3E9112E0">
                                      <wp:extent cx="108000" cy="108000"/>
                                      <wp:effectExtent l="0" t="0" r="6350" b="6350"/>
                                      <wp:docPr id="116831394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E8DE507" wp14:editId="04982C97">
                                      <wp:extent cx="108000" cy="108000"/>
                                      <wp:effectExtent l="0" t="0" r="6350" b="6350"/>
                                      <wp:docPr id="152151330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20AA082" wp14:editId="2CBC6927">
                                      <wp:extent cx="108000" cy="108000"/>
                                      <wp:effectExtent l="0" t="0" r="6350" b="6350"/>
                                      <wp:docPr id="23453615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CF357AC" wp14:editId="7E7751E0">
                                      <wp:extent cx="108000" cy="108000"/>
                                      <wp:effectExtent l="0" t="0" r="6350" b="6350"/>
                                      <wp:docPr id="115332967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64C664E4" w14:textId="021D3F7D"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French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A632BE4" wp14:editId="19978C38">
                                      <wp:extent cx="108000" cy="108000"/>
                                      <wp:effectExtent l="0" t="0" r="6350" b="6350"/>
                                      <wp:docPr id="38766150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5EAF145" wp14:editId="0136D55D">
                                      <wp:extent cx="108000" cy="108000"/>
                                      <wp:effectExtent l="0" t="0" r="6350" b="6350"/>
                                      <wp:docPr id="35965739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FA3F67A" wp14:editId="403367CF">
                                      <wp:extent cx="108000" cy="108000"/>
                                      <wp:effectExtent l="0" t="0" r="6350" b="6350"/>
                                      <wp:docPr id="23243682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7195EB3" wp14:editId="6352CD06">
                                      <wp:extent cx="108000" cy="108000"/>
                                      <wp:effectExtent l="0" t="0" r="6350" b="6350"/>
                                      <wp:docPr id="71051761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F224C1A" wp14:editId="31CE3FC9">
                                      <wp:extent cx="108000" cy="108000"/>
                                      <wp:effectExtent l="0" t="0" r="6350" b="6350"/>
                                      <wp:docPr id="1630278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2A196362" w14:textId="1E14479B" w:rsidR="00765108" w:rsidRPr="005C6890" w:rsidRDefault="00765108" w:rsidP="00765108">
                                <w:pPr>
                                  <w:pStyle w:val="ListParagraph"/>
                                  <w:numPr>
                                    <w:ilvl w:val="0"/>
                                    <w:numId w:val="15"/>
                                  </w:numPr>
                                  <w:suppressOverlap/>
                                  <w:rPr>
                                    <w:rFonts w:ascii="Urbanist" w:hAnsi="Urbanist"/>
                                    <w:color w:val="FFFFFF" w:themeColor="accent2"/>
                                    <w:sz w:val="16"/>
                                    <w:szCs w:val="16"/>
                                  </w:rPr>
                                </w:pPr>
                                <w:r w:rsidRPr="005C6890">
                                  <w:rPr>
                                    <w:rFonts w:ascii="Urbanist" w:hAnsi="Urbanist"/>
                                    <w:color w:val="FFFFFF" w:themeColor="accent2"/>
                                    <w:sz w:val="16"/>
                                    <w:szCs w:val="16"/>
                                  </w:rPr>
                                  <w:t>Dutch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B0BCCCB" wp14:editId="5EBC4629">
                                      <wp:extent cx="108000" cy="108000"/>
                                      <wp:effectExtent l="0" t="0" r="6350" b="6350"/>
                                      <wp:docPr id="85389285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7DC787F" wp14:editId="600785AA">
                                      <wp:extent cx="108000" cy="108000"/>
                                      <wp:effectExtent l="0" t="0" r="6350" b="6350"/>
                                      <wp:docPr id="153570886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1B9FA965" wp14:editId="57324AFA">
                                      <wp:extent cx="108000" cy="108000"/>
                                      <wp:effectExtent l="0" t="0" r="6350" b="6350"/>
                                      <wp:docPr id="51795527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F733701" wp14:editId="42120791">
                                      <wp:extent cx="108000" cy="108000"/>
                                      <wp:effectExtent l="0" t="0" r="6350" b="6350"/>
                                      <wp:docPr id="23699579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8B91639" wp14:editId="7F966CA8">
                                      <wp:extent cx="108000" cy="108000"/>
                                      <wp:effectExtent l="0" t="0" r="6350" b="6350"/>
                                      <wp:docPr id="203133163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2B06774D" w14:textId="4974CAE2" w:rsidR="00765108" w:rsidRPr="005C6890" w:rsidRDefault="00765108" w:rsidP="00765108">
                                <w:pPr>
                                  <w:pStyle w:val="ListParagraph"/>
                                  <w:numPr>
                                    <w:ilvl w:val="0"/>
                                    <w:numId w:val="15"/>
                                  </w:numPr>
                                  <w:suppressOverlap/>
                                  <w:rPr>
                                    <w:rFonts w:ascii="Urbanist" w:hAnsi="Urbanist"/>
                                    <w:color w:val="FFFFFF" w:themeColor="accent2"/>
                                    <w:sz w:val="16"/>
                                    <w:szCs w:val="16"/>
                                  </w:rPr>
                                </w:pPr>
                                <w:r w:rsidRPr="005C6890">
                                  <w:rPr>
                                    <w:rFonts w:ascii="Urbanist" w:hAnsi="Urbanist"/>
                                    <w:color w:val="FFFFFF" w:themeColor="accent2"/>
                                    <w:sz w:val="16"/>
                                    <w:szCs w:val="16"/>
                                  </w:rPr>
                                  <w:t>German</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E87473C" wp14:editId="46C48890">
                                      <wp:extent cx="108000" cy="108000"/>
                                      <wp:effectExtent l="0" t="0" r="6350" b="6350"/>
                                      <wp:docPr id="118868468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CB7C5E4" wp14:editId="312FA3E8">
                                      <wp:extent cx="108000" cy="108000"/>
                                      <wp:effectExtent l="0" t="0" r="6350" b="6350"/>
                                      <wp:docPr id="35384652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0677B2" w:rsidRPr="005C6890">
                                  <w:rPr>
                                    <w:rFonts w:ascii="Urbanist" w:hAnsi="Urbanist"/>
                                    <w:noProof/>
                                    <w:color w:val="FFFFFF" w:themeColor="accent2"/>
                                    <w:sz w:val="16"/>
                                    <w:szCs w:val="16"/>
                                  </w:rPr>
                                  <w:drawing>
                                    <wp:inline distT="0" distB="0" distL="0" distR="0" wp14:anchorId="7237CF8D" wp14:editId="62225A91">
                                      <wp:extent cx="108000" cy="108000"/>
                                      <wp:effectExtent l="0" t="0" r="6350" b="6350"/>
                                      <wp:docPr id="1026952557"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000677B2" w:rsidRPr="005C6890">
                                  <w:rPr>
                                    <w:rFonts w:ascii="Urbanist" w:hAnsi="Urbanist"/>
                                    <w:noProof/>
                                    <w:color w:val="FFFFFF" w:themeColor="accent2"/>
                                    <w:sz w:val="16"/>
                                    <w:szCs w:val="16"/>
                                  </w:rPr>
                                  <w:drawing>
                                    <wp:inline distT="0" distB="0" distL="0" distR="0" wp14:anchorId="209829C1" wp14:editId="088688F0">
                                      <wp:extent cx="108000" cy="108000"/>
                                      <wp:effectExtent l="0" t="0" r="6350" b="6350"/>
                                      <wp:docPr id="107574032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01677C7" wp14:editId="39D1AA8D">
                                      <wp:extent cx="108000" cy="108000"/>
                                      <wp:effectExtent l="0" t="0" r="6350" b="6350"/>
                                      <wp:docPr id="741238253"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321B9080" w14:textId="77777777" w:rsidR="00765108" w:rsidRPr="005C16A5" w:rsidRDefault="00765108" w:rsidP="00765108">
                                <w:pPr>
                                  <w:pStyle w:val="ListParagraph"/>
                                  <w:numPr>
                                    <w:ilvl w:val="0"/>
                                    <w:numId w:val="15"/>
                                  </w:numPr>
                                  <w:suppressOverlap/>
                                  <w:rPr>
                                    <w:rFonts w:ascii="Urbanist" w:hAnsi="Urbanist"/>
                                    <w:sz w:val="16"/>
                                    <w:szCs w:val="16"/>
                                  </w:rPr>
                                </w:pPr>
                              </w:p>
                              <w:p w14:paraId="66835BEF" w14:textId="77777777" w:rsidR="00765108" w:rsidRPr="00047C12" w:rsidRDefault="00765108" w:rsidP="00765108">
                                <w:pPr>
                                  <w:rPr>
                                    <w:rFonts w:ascii="Urbanist" w:hAnsi="Urbanist"/>
                                    <w:sz w:val="28"/>
                                    <w:szCs w:val="28"/>
                                  </w:rPr>
                                </w:pPr>
                              </w:p>
                              <w:p w14:paraId="586ACD12" w14:textId="77777777" w:rsidR="00765108" w:rsidRPr="00047C12" w:rsidRDefault="00765108" w:rsidP="00765108">
                                <w:pPr>
                                  <w:pStyle w:val="ListParagraph"/>
                                  <w:numPr>
                                    <w:ilvl w:val="0"/>
                                    <w:numId w:val="16"/>
                                  </w:numPr>
                                  <w:suppressOverlap/>
                                  <w:rPr>
                                    <w:rFonts w:ascii="Urbanist" w:hAnsi="Urbanist"/>
                                    <w:sz w:val="28"/>
                                    <w:szCs w:val="28"/>
                                  </w:rPr>
                                </w:pPr>
                              </w:p>
                            </w:txbxContent>
                          </wps:txbx>
                          <wps:bodyPr rot="0" vert="horz" wrap="square" lIns="91440" tIns="45720" rIns="91440" bIns="45720" anchor="t" anchorCtr="0">
                            <a:noAutofit/>
                          </wps:bodyPr>
                        </wps:wsp>
                      </wpg:grpSp>
                      <wpg:grpSp>
                        <wpg:cNvPr id="44" name="Group 44"/>
                        <wpg:cNvGrpSpPr/>
                        <wpg:grpSpPr>
                          <a:xfrm>
                            <a:off x="-8069" y="2638424"/>
                            <a:ext cx="2305051" cy="3863041"/>
                            <a:chOff x="-34291" y="102324"/>
                            <a:chExt cx="2428876" cy="1729152"/>
                          </a:xfrm>
                        </wpg:grpSpPr>
                        <wps:wsp>
                          <wps:cNvPr id="1423" name="Text Box 2"/>
                          <wps:cNvSpPr txBox="1">
                            <a:spLocks noChangeArrowheads="1"/>
                          </wps:cNvSpPr>
                          <wps:spPr bwMode="auto">
                            <a:xfrm>
                              <a:off x="-34291" y="231721"/>
                              <a:ext cx="2428875" cy="1599755"/>
                            </a:xfrm>
                            <a:prstGeom prst="rect">
                              <a:avLst/>
                            </a:prstGeom>
                            <a:noFill/>
                            <a:ln w="9525">
                              <a:noFill/>
                              <a:miter lim="800000"/>
                              <a:headEnd/>
                              <a:tailEnd/>
                            </a:ln>
                          </wps:spPr>
                          <wps:txbx>
                            <w:txbxContent>
                              <w:p w14:paraId="7E2AE6A1"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Office 365 / Access</w:t>
                                </w:r>
                              </w:p>
                              <w:p w14:paraId="4EDEA686"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Advanced Excel / VBA</w:t>
                                </w:r>
                              </w:p>
                              <w:p w14:paraId="4EA73C38"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Confluence / JIRA / Miro</w:t>
                                </w:r>
                              </w:p>
                              <w:p w14:paraId="00BE0C82"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Microsoft Windows Server</w:t>
                                </w:r>
                              </w:p>
                              <w:p w14:paraId="15F29ABD"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Microsoft Azure</w:t>
                                </w:r>
                              </w:p>
                              <w:p w14:paraId="17271164"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Agilos Braincloud</w:t>
                                </w:r>
                              </w:p>
                              <w:p w14:paraId="50D2E84E"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Business Intelligence &amp; Data Tools :</w:t>
                                </w:r>
                              </w:p>
                              <w:p w14:paraId="4626D8A8"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Microsoft SQL Server</w:t>
                                </w:r>
                              </w:p>
                              <w:p w14:paraId="5B527ECB"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Oracle &amp; PL-SQL</w:t>
                                </w:r>
                              </w:p>
                              <w:p w14:paraId="06D722D1"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Analysis Services SSAS</w:t>
                                </w:r>
                              </w:p>
                              <w:p w14:paraId="065F6314"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Objects Data Services</w:t>
                                </w:r>
                              </w:p>
                              <w:p w14:paraId="14689DC1"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TimeXtender</w:t>
                                </w:r>
                              </w:p>
                              <w:p w14:paraId="0C78C464"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Alteryx</w:t>
                                </w:r>
                              </w:p>
                              <w:p w14:paraId="1012EA8D"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Data Integration</w:t>
                                </w:r>
                              </w:p>
                              <w:p w14:paraId="40BCDBDE"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Sense &amp; QlikView</w:t>
                                </w:r>
                              </w:p>
                              <w:p w14:paraId="284BB9C7"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Nprinting</w:t>
                                </w:r>
                              </w:p>
                              <w:p w14:paraId="7C22D0DF"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In4BI Platform Manager</w:t>
                                </w:r>
                              </w:p>
                              <w:p w14:paraId="5EB3E31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Vizlib Extensions</w:t>
                                </w:r>
                              </w:p>
                              <w:p w14:paraId="361BA85F"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Reporting on SAP Suite and BW</w:t>
                                </w:r>
                              </w:p>
                              <w:p w14:paraId="5E171522"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SAP HANA</w:t>
                                </w:r>
                              </w:p>
                              <w:p w14:paraId="3692A44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SAP BusinessObjects Suite</w:t>
                                </w:r>
                              </w:p>
                              <w:p w14:paraId="32B4F2FD"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Methodology: </w:t>
                                </w:r>
                              </w:p>
                              <w:p w14:paraId="62DA9A6A"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AGILE / SCRUM</w:t>
                                </w:r>
                              </w:p>
                              <w:p w14:paraId="7762D1C9"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PMBOK (PMI)</w:t>
                                </w:r>
                              </w:p>
                              <w:p w14:paraId="251700D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Design Thinking</w:t>
                                </w:r>
                              </w:p>
                              <w:p w14:paraId="7E87CC1C"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Datawarehouse modeling</w:t>
                                </w:r>
                              </w:p>
                              <w:p w14:paraId="3AAE3B1E" w14:textId="77777777" w:rsidR="00765108" w:rsidRPr="000677B2" w:rsidRDefault="00765108" w:rsidP="00765108">
                                <w:pPr>
                                  <w:suppressOverlap/>
                                  <w:rPr>
                                    <w:rFonts w:ascii="Urbanist" w:hAnsi="Urbanist"/>
                                    <w:color w:val="FFFFFF" w:themeColor="accent2"/>
                                    <w:sz w:val="16"/>
                                    <w:szCs w:val="16"/>
                                  </w:rPr>
                                </w:pPr>
                              </w:p>
                            </w:txbxContent>
                          </wps:txbx>
                          <wps:bodyPr rot="0" vert="horz" wrap="square" lIns="91440" tIns="45720" rIns="91440" bIns="45720" anchor="t" anchorCtr="0">
                            <a:noAutofit/>
                          </wps:bodyPr>
                        </wps:wsp>
                        <wps:wsp>
                          <wps:cNvPr id="39" name="Text Box 2"/>
                          <wps:cNvSpPr txBox="1">
                            <a:spLocks noChangeArrowheads="1"/>
                          </wps:cNvSpPr>
                          <wps:spPr bwMode="auto">
                            <a:xfrm>
                              <a:off x="200024" y="102324"/>
                              <a:ext cx="2194561" cy="233483"/>
                            </a:xfrm>
                            <a:prstGeom prst="rect">
                              <a:avLst/>
                            </a:prstGeom>
                            <a:noFill/>
                            <a:ln w="9525">
                              <a:noFill/>
                              <a:miter lim="800000"/>
                              <a:headEnd/>
                              <a:tailEnd/>
                            </a:ln>
                          </wps:spPr>
                          <wps:txbx>
                            <w:txbxContent>
                              <w:p w14:paraId="3D826817"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Technical skills</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62187AA" id="Group 1494" o:spid="_x0000_s1027" style="position:absolute;margin-left:333.65pt;margin-top:94.5pt;width:199.65pt;height:570.1pt;z-index:251660292;mso-width-relative:margin;mso-height-relative:margin" coordorigin="-80,1768" coordsize="25360,7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">
                <v:group id="Group 40" o:spid="_x0000_s1028" style="position:absolute;left:190;top:1768;width:25089;height:18499" coordorigin="190,1759" coordsize="25088,18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_x0000_s1029" type="#_x0000_t202" style="position:absolute;left:2190;top:1759;width:219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1A91A6FA"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Personal skills</w:t>
                          </w:r>
                        </w:p>
                      </w:txbxContent>
                    </v:textbox>
                  </v:shape>
                  <v:shape id="_x0000_s1030" type="#_x0000_t202" style="position:absolute;left:190;top:3780;width:25089;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" filled="f" stroked="f">
                    <v:textbox>
                      <w:txbxContent>
                        <w:p w14:paraId="60BF97C4"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Project Manager </w:t>
                          </w:r>
                        </w:p>
                        <w:p w14:paraId="312E16F7"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Data Analyst</w:t>
                          </w:r>
                        </w:p>
                        <w:p w14:paraId="5033D6A0"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&amp; Analytics Architect</w:t>
                          </w:r>
                        </w:p>
                        <w:p w14:paraId="6FBD8A3E"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Visualization</w:t>
                          </w:r>
                        </w:p>
                        <w:p w14:paraId="556D6FB9"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 Governance Steward</w:t>
                          </w:r>
                        </w:p>
                        <w:p w14:paraId="6263E824"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Trainer / Coach</w:t>
                          </w:r>
                        </w:p>
                        <w:p w14:paraId="2DCDA869" w14:textId="77777777" w:rsidR="00765108" w:rsidRPr="005C6890" w:rsidRDefault="00765108" w:rsidP="00765108">
                          <w:pPr>
                            <w:pStyle w:val="ListParagraph"/>
                            <w:numPr>
                              <w:ilvl w:val="0"/>
                              <w:numId w:val="24"/>
                            </w:numPr>
                            <w:ind w:left="63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Presentations</w:t>
                          </w:r>
                        </w:p>
                        <w:p w14:paraId="45C29D3C" w14:textId="77777777" w:rsidR="00765108" w:rsidRPr="0070490C" w:rsidRDefault="00765108" w:rsidP="00765108">
                          <w:pPr>
                            <w:ind w:left="630" w:hanging="360"/>
                            <w:suppressOverlap/>
                            <w:rPr>
                              <w:rFonts w:ascii="Urbanist" w:hAnsi="Urbanist"/>
                              <w:sz w:val="20"/>
                              <w:szCs w:val="20"/>
                            </w:rPr>
                          </w:pPr>
                        </w:p>
                      </w:txbxContent>
                    </v:textbox>
                  </v:shape>
                </v:group>
                <v:group id="Group 41" o:spid="_x0000_s1031" style="position:absolute;top:14036;width:24707;height:12348" coordorigin="-380,796" coordsize="24707,1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_x0000_s1032" type="#_x0000_t202" style="position:absolute;left:-380;top:2951;width:24706;height:1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" filled="f" stroked="f">
                    <v:textbox>
                      <w:txbxContent>
                        <w:p w14:paraId="468980D4" w14:textId="5070D2AB"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Finance</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E99656D" wp14:editId="2DD4C7DD">
                                <wp:extent cx="108000" cy="108000"/>
                                <wp:effectExtent l="0" t="0" r="6350" b="6350"/>
                                <wp:docPr id="836617736"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57E8471" wp14:editId="01AB9E53">
                                <wp:extent cx="108000" cy="108000"/>
                                <wp:effectExtent l="0" t="0" r="6350" b="6350"/>
                                <wp:docPr id="167781997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B722EF9" wp14:editId="66810037">
                                <wp:extent cx="108000" cy="108000"/>
                                <wp:effectExtent l="0" t="0" r="6350" b="6350"/>
                                <wp:docPr id="392853901"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48311BF8" wp14:editId="00AC0BD2">
                                <wp:extent cx="108000" cy="108000"/>
                                <wp:effectExtent l="0" t="0" r="6350" b="6350"/>
                                <wp:docPr id="148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7896BD18" wp14:editId="134ECB62">
                                <wp:extent cx="108000" cy="108000"/>
                                <wp:effectExtent l="0" t="0" r="6350" b="6350"/>
                                <wp:docPr id="148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24200F7F" w14:textId="1FF1D902"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Public</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C1EED1B" wp14:editId="697AF44E">
                                <wp:extent cx="108000" cy="108000"/>
                                <wp:effectExtent l="0" t="0" r="6350" b="6350"/>
                                <wp:docPr id="18811103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CFB49D3" wp14:editId="3F4BF64C">
                                <wp:extent cx="108000" cy="108000"/>
                                <wp:effectExtent l="0" t="0" r="6350" b="6350"/>
                                <wp:docPr id="170254068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034A8DC" wp14:editId="5F3EE54C">
                                <wp:extent cx="108000" cy="108000"/>
                                <wp:effectExtent l="0" t="0" r="6350" b="6350"/>
                                <wp:docPr id="64572538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AEF8B99" wp14:editId="22CB3125">
                                <wp:extent cx="108000" cy="108000"/>
                                <wp:effectExtent l="0" t="0" r="6350" b="6350"/>
                                <wp:docPr id="70905315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82913A2" wp14:editId="0AE31ABA">
                                <wp:extent cx="108000" cy="108000"/>
                                <wp:effectExtent l="0" t="0" r="6350" b="6350"/>
                                <wp:docPr id="335215175"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Pr="005C6890">
                            <w:rPr>
                              <w:rFonts w:ascii="Urbanist" w:hAnsi="Urbanist"/>
                              <w:noProof/>
                              <w:color w:val="FFFFFF" w:themeColor="accent2"/>
                              <w:sz w:val="16"/>
                              <w:szCs w:val="16"/>
                            </w:rPr>
                            <w:drawing>
                              <wp:inline distT="0" distB="0" distL="0" distR="0" wp14:anchorId="77924603" wp14:editId="4194EACF">
                                <wp:extent cx="108000" cy="108000"/>
                                <wp:effectExtent l="0" t="0" r="6350" b="6350"/>
                                <wp:docPr id="1499" name="Picture 1448"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p>
                        <w:p w14:paraId="7CFF43BD" w14:textId="1F9C8EBA"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Healthcare</w:t>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541C2659" wp14:editId="56F807B0">
                                <wp:extent cx="108000" cy="108000"/>
                                <wp:effectExtent l="0" t="0" r="6350" b="6350"/>
                                <wp:docPr id="26371446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44BBF3C" wp14:editId="68F42188">
                                <wp:extent cx="108000" cy="108000"/>
                                <wp:effectExtent l="0" t="0" r="6350" b="6350"/>
                                <wp:docPr id="40868088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8B75C35" wp14:editId="2D595C7C">
                                <wp:extent cx="108000" cy="108000"/>
                                <wp:effectExtent l="0" t="0" r="6350" b="6350"/>
                                <wp:docPr id="2134157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83DC501" wp14:editId="54BBADE6">
                                <wp:extent cx="108000" cy="108000"/>
                                <wp:effectExtent l="0" t="0" r="6350" b="6350"/>
                                <wp:docPr id="24492807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F0B3808" wp14:editId="2C715ED4">
                                <wp:extent cx="108000" cy="108000"/>
                                <wp:effectExtent l="0" t="0" r="6350" b="6350"/>
                                <wp:docPr id="27570258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67D6AA3C" w14:textId="36B217BD"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Automotive</w:t>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694575E4" wp14:editId="28C88991">
                                <wp:extent cx="108000" cy="108000"/>
                                <wp:effectExtent l="0" t="0" r="6350" b="6350"/>
                                <wp:docPr id="2045319706"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0523C12" wp14:editId="5DD74173">
                                <wp:extent cx="108000" cy="108000"/>
                                <wp:effectExtent l="0" t="0" r="6350" b="6350"/>
                                <wp:docPr id="8784552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5F6BA7C" wp14:editId="055CFB7F">
                                <wp:extent cx="108000" cy="108000"/>
                                <wp:effectExtent l="0" t="0" r="6350" b="6350"/>
                                <wp:docPr id="138069103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B28DF72" wp14:editId="4A110DFA">
                                <wp:extent cx="108000" cy="108000"/>
                                <wp:effectExtent l="0" t="0" r="6350" b="6350"/>
                                <wp:docPr id="164854433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B520970" wp14:editId="6540CA74">
                                <wp:extent cx="108000" cy="108000"/>
                                <wp:effectExtent l="0" t="0" r="6350" b="6350"/>
                                <wp:docPr id="1939575144"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314DB450" w14:textId="2B35A68A"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Retail</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4442B621" wp14:editId="4E51DA18">
                                <wp:extent cx="108000" cy="108000"/>
                                <wp:effectExtent l="0" t="0" r="6350" b="6350"/>
                                <wp:docPr id="185706926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52896D9" wp14:editId="712FCB49">
                                <wp:extent cx="108000" cy="108000"/>
                                <wp:effectExtent l="0" t="0" r="6350" b="6350"/>
                                <wp:docPr id="2722099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196A229" wp14:editId="1AD7D570">
                                <wp:extent cx="108000" cy="108000"/>
                                <wp:effectExtent l="0" t="0" r="6350" b="6350"/>
                                <wp:docPr id="20368911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523FBA8" wp14:editId="307A514C">
                                <wp:extent cx="108000" cy="108000"/>
                                <wp:effectExtent l="0" t="0" r="6350" b="6350"/>
                                <wp:docPr id="169655755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8D8E59" wp14:editId="549ADFF2">
                                <wp:extent cx="108000" cy="108000"/>
                                <wp:effectExtent l="0" t="0" r="6350" b="6350"/>
                                <wp:docPr id="1666346071"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0D0B25DA" w14:textId="4B3A6790"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Industry </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AA3DEB3" wp14:editId="1BA33546">
                                <wp:extent cx="108000" cy="108000"/>
                                <wp:effectExtent l="0" t="0" r="6350" b="6350"/>
                                <wp:docPr id="153225273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3F7367" wp14:editId="203B205E">
                                <wp:extent cx="108000" cy="108000"/>
                                <wp:effectExtent l="0" t="0" r="6350" b="6350"/>
                                <wp:docPr id="178129926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175589D9" wp14:editId="4795F930">
                                <wp:extent cx="108000" cy="108000"/>
                                <wp:effectExtent l="0" t="0" r="6350" b="6350"/>
                                <wp:docPr id="137625671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F85787B" wp14:editId="1E6C02EB">
                                <wp:extent cx="108000" cy="108000"/>
                                <wp:effectExtent l="0" t="0" r="6350" b="6350"/>
                                <wp:docPr id="182986180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0B8AAFE" wp14:editId="37849FE6">
                                <wp:extent cx="108000" cy="108000"/>
                                <wp:effectExtent l="0" t="0" r="6350" b="6350"/>
                                <wp:docPr id="342216698"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txbxContent>
                    </v:textbox>
                  </v:shape>
                  <v:shape id="_x0000_s1033" type="#_x0000_t202" style="position:absolute;left:1762;top:796;width:21945;height:3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370738A5"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Areas of expertise</w:t>
                          </w:r>
                        </w:p>
                      </w:txbxContent>
                    </v:textbox>
                  </v:shape>
                </v:group>
                <v:group id="Group 45" o:spid="_x0000_s1034" style="position:absolute;left:190;top:64389;width:24155;height:9785" coordorigin=",615" coordsize="24155,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_x0000_s1035" type="#_x0000_t202" style="position:absolute;left:2190;top:615;width:21946;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5AF13CFC" w14:textId="77777777" w:rsidR="00765108" w:rsidRPr="000677B2" w:rsidRDefault="00765108" w:rsidP="00765108">
                          <w:pPr>
                            <w:rPr>
                              <w:rFonts w:ascii="Urbanist" w:hAnsi="Urbanist" w:cs="Urbanist"/>
                              <w:b/>
                              <w:color w:val="FFFFFF" w:themeColor="accent2"/>
                              <w:sz w:val="24"/>
                              <w:szCs w:val="24"/>
                            </w:rPr>
                          </w:pPr>
                          <w:r w:rsidRPr="000677B2">
                            <w:rPr>
                              <w:rFonts w:ascii="Urbanist" w:hAnsi="Urbanist" w:cs="Urbanist"/>
                              <w:b/>
                              <w:color w:val="FFFFFF" w:themeColor="accent2"/>
                              <w:sz w:val="24"/>
                              <w:szCs w:val="24"/>
                            </w:rPr>
                            <w:t>Languages</w:t>
                          </w:r>
                        </w:p>
                      </w:txbxContent>
                    </v:textbox>
                  </v:shape>
                  <v:shape id="_x0000_s1036" type="#_x0000_t202" style="position:absolute;top:3238;width:24155;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w:txbxContent>
                        <w:p w14:paraId="465277B0" w14:textId="1520884C"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English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37F624B" wp14:editId="18EAA0D4">
                                <wp:extent cx="108000" cy="108000"/>
                                <wp:effectExtent l="0" t="0" r="6350" b="6350"/>
                                <wp:docPr id="311586023"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C28A6B9" wp14:editId="3E9112E0">
                                <wp:extent cx="108000" cy="108000"/>
                                <wp:effectExtent l="0" t="0" r="6350" b="6350"/>
                                <wp:docPr id="1168313945"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E8DE507" wp14:editId="04982C97">
                                <wp:extent cx="108000" cy="108000"/>
                                <wp:effectExtent l="0" t="0" r="6350" b="6350"/>
                                <wp:docPr id="152151330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20AA082" wp14:editId="2CBC6927">
                                <wp:extent cx="108000" cy="108000"/>
                                <wp:effectExtent l="0" t="0" r="6350" b="6350"/>
                                <wp:docPr id="23453615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5CF357AC" wp14:editId="7E7751E0">
                                <wp:extent cx="108000" cy="108000"/>
                                <wp:effectExtent l="0" t="0" r="6350" b="6350"/>
                                <wp:docPr id="1153329677"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64C664E4" w14:textId="021D3F7D" w:rsidR="00765108" w:rsidRPr="005C6890" w:rsidRDefault="00765108" w:rsidP="00765108">
                          <w:pPr>
                            <w:pStyle w:val="ListParagraph"/>
                            <w:numPr>
                              <w:ilvl w:val="0"/>
                              <w:numId w:val="15"/>
                            </w:numPr>
                            <w:rPr>
                              <w:rFonts w:ascii="Urbanist" w:hAnsi="Urbanist"/>
                              <w:color w:val="FFFFFF" w:themeColor="accent2"/>
                              <w:sz w:val="16"/>
                              <w:szCs w:val="16"/>
                            </w:rPr>
                          </w:pPr>
                          <w:r w:rsidRPr="005C6890">
                            <w:rPr>
                              <w:rFonts w:ascii="Urbanist" w:hAnsi="Urbanist"/>
                              <w:color w:val="FFFFFF" w:themeColor="accent2"/>
                              <w:sz w:val="16"/>
                              <w:szCs w:val="16"/>
                            </w:rPr>
                            <w:t>French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A632BE4" wp14:editId="19978C38">
                                <wp:extent cx="108000" cy="108000"/>
                                <wp:effectExtent l="0" t="0" r="6350" b="6350"/>
                                <wp:docPr id="38766150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65EAF145" wp14:editId="0136D55D">
                                <wp:extent cx="108000" cy="108000"/>
                                <wp:effectExtent l="0" t="0" r="6350" b="6350"/>
                                <wp:docPr id="35965739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2FA3F67A" wp14:editId="403367CF">
                                <wp:extent cx="108000" cy="108000"/>
                                <wp:effectExtent l="0" t="0" r="6350" b="6350"/>
                                <wp:docPr id="23243682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7195EB3" wp14:editId="6352CD06">
                                <wp:extent cx="108000" cy="108000"/>
                                <wp:effectExtent l="0" t="0" r="6350" b="6350"/>
                                <wp:docPr id="71051761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0F224C1A" wp14:editId="31CE3FC9">
                                <wp:extent cx="108000" cy="108000"/>
                                <wp:effectExtent l="0" t="0" r="6350" b="6350"/>
                                <wp:docPr id="1630278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2A196362" w14:textId="1E14479B" w:rsidR="00765108" w:rsidRPr="005C6890" w:rsidRDefault="00765108" w:rsidP="00765108">
                          <w:pPr>
                            <w:pStyle w:val="ListParagraph"/>
                            <w:numPr>
                              <w:ilvl w:val="0"/>
                              <w:numId w:val="15"/>
                            </w:numPr>
                            <w:suppressOverlap/>
                            <w:rPr>
                              <w:rFonts w:ascii="Urbanist" w:hAnsi="Urbanist"/>
                              <w:color w:val="FFFFFF" w:themeColor="accent2"/>
                              <w:sz w:val="16"/>
                              <w:szCs w:val="16"/>
                            </w:rPr>
                          </w:pPr>
                          <w:r w:rsidRPr="005C6890">
                            <w:rPr>
                              <w:rFonts w:ascii="Urbanist" w:hAnsi="Urbanist"/>
                              <w:color w:val="FFFFFF" w:themeColor="accent2"/>
                              <w:sz w:val="16"/>
                              <w:szCs w:val="16"/>
                            </w:rPr>
                            <w:t>Dutch</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0B0BCCCB" wp14:editId="5EBC4629">
                                <wp:extent cx="108000" cy="108000"/>
                                <wp:effectExtent l="0" t="0" r="6350" b="6350"/>
                                <wp:docPr id="85389285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7DC787F" wp14:editId="600785AA">
                                <wp:extent cx="108000" cy="108000"/>
                                <wp:effectExtent l="0" t="0" r="6350" b="6350"/>
                                <wp:docPr id="153570886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1B9FA965" wp14:editId="57324AFA">
                                <wp:extent cx="108000" cy="108000"/>
                                <wp:effectExtent l="0" t="0" r="6350" b="6350"/>
                                <wp:docPr id="51795527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3F733701" wp14:editId="42120791">
                                <wp:extent cx="108000" cy="108000"/>
                                <wp:effectExtent l="0" t="0" r="6350" b="6350"/>
                                <wp:docPr id="23699579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8B91639" wp14:editId="7F966CA8">
                                <wp:extent cx="108000" cy="108000"/>
                                <wp:effectExtent l="0" t="0" r="6350" b="6350"/>
                                <wp:docPr id="203133163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p>
                        <w:p w14:paraId="2B06774D" w14:textId="4974CAE2" w:rsidR="00765108" w:rsidRPr="005C6890" w:rsidRDefault="00765108" w:rsidP="00765108">
                          <w:pPr>
                            <w:pStyle w:val="ListParagraph"/>
                            <w:numPr>
                              <w:ilvl w:val="0"/>
                              <w:numId w:val="15"/>
                            </w:numPr>
                            <w:suppressOverlap/>
                            <w:rPr>
                              <w:rFonts w:ascii="Urbanist" w:hAnsi="Urbanist"/>
                              <w:color w:val="FFFFFF" w:themeColor="accent2"/>
                              <w:sz w:val="16"/>
                              <w:szCs w:val="16"/>
                            </w:rPr>
                          </w:pPr>
                          <w:r w:rsidRPr="005C6890">
                            <w:rPr>
                              <w:rFonts w:ascii="Urbanist" w:hAnsi="Urbanist"/>
                              <w:color w:val="FFFFFF" w:themeColor="accent2"/>
                              <w:sz w:val="16"/>
                              <w:szCs w:val="16"/>
                            </w:rPr>
                            <w:t>German</w:t>
                          </w:r>
                          <w:r w:rsidRPr="005C6890">
                            <w:rPr>
                              <w:rFonts w:ascii="Urbanist" w:hAnsi="Urbanist"/>
                              <w:color w:val="FFFFFF" w:themeColor="accent2"/>
                              <w:sz w:val="16"/>
                              <w:szCs w:val="16"/>
                            </w:rPr>
                            <w:tab/>
                          </w:r>
                          <w:r w:rsidRPr="005C6890">
                            <w:rPr>
                              <w:rFonts w:ascii="Urbanist" w:hAnsi="Urbanist"/>
                              <w:color w:val="FFFFFF" w:themeColor="accent2"/>
                              <w:sz w:val="16"/>
                              <w:szCs w:val="16"/>
                            </w:rPr>
                            <w:tab/>
                          </w:r>
                          <w:r w:rsidR="00325D5C" w:rsidRPr="005C6890">
                            <w:rPr>
                              <w:rFonts w:ascii="Urbanist" w:hAnsi="Urbanist"/>
                              <w:noProof/>
                              <w:color w:val="FFFFFF" w:themeColor="accent2"/>
                              <w:sz w:val="16"/>
                              <w:szCs w:val="16"/>
                            </w:rPr>
                            <w:drawing>
                              <wp:inline distT="0" distB="0" distL="0" distR="0" wp14:anchorId="1E87473C" wp14:editId="46C48890">
                                <wp:extent cx="108000" cy="108000"/>
                                <wp:effectExtent l="0" t="0" r="6350" b="6350"/>
                                <wp:docPr id="118868468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7CB7C5E4" wp14:editId="312FA3E8">
                                <wp:extent cx="108000" cy="108000"/>
                                <wp:effectExtent l="0" t="0" r="6350" b="6350"/>
                                <wp:docPr id="35384652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8000" cy="108000"/>
                                        </a:xfrm>
                                        <a:prstGeom prst="rect">
                                          <a:avLst/>
                                        </a:prstGeom>
                                      </pic:spPr>
                                    </pic:pic>
                                  </a:graphicData>
                                </a:graphic>
                              </wp:inline>
                            </w:drawing>
                          </w:r>
                          <w:r w:rsidR="000677B2" w:rsidRPr="005C6890">
                            <w:rPr>
                              <w:rFonts w:ascii="Urbanist" w:hAnsi="Urbanist"/>
                              <w:noProof/>
                              <w:color w:val="FFFFFF" w:themeColor="accent2"/>
                              <w:sz w:val="16"/>
                              <w:szCs w:val="16"/>
                            </w:rPr>
                            <w:drawing>
                              <wp:inline distT="0" distB="0" distL="0" distR="0" wp14:anchorId="7237CF8D" wp14:editId="62225A91">
                                <wp:extent cx="108000" cy="108000"/>
                                <wp:effectExtent l="0" t="0" r="6350" b="6350"/>
                                <wp:docPr id="1026952557"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000677B2" w:rsidRPr="005C6890">
                            <w:rPr>
                              <w:rFonts w:ascii="Urbanist" w:hAnsi="Urbanist"/>
                              <w:noProof/>
                              <w:color w:val="FFFFFF" w:themeColor="accent2"/>
                              <w:sz w:val="16"/>
                              <w:szCs w:val="16"/>
                            </w:rPr>
                            <w:drawing>
                              <wp:inline distT="0" distB="0" distL="0" distR="0" wp14:anchorId="209829C1" wp14:editId="088688F0">
                                <wp:extent cx="108000" cy="108000"/>
                                <wp:effectExtent l="0" t="0" r="6350" b="6350"/>
                                <wp:docPr id="107574032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r w:rsidR="00325D5C" w:rsidRPr="005C6890">
                            <w:rPr>
                              <w:rFonts w:ascii="Urbanist" w:hAnsi="Urbanist"/>
                              <w:noProof/>
                              <w:color w:val="FFFFFF" w:themeColor="accent2"/>
                              <w:sz w:val="16"/>
                              <w:szCs w:val="16"/>
                            </w:rPr>
                            <w:drawing>
                              <wp:inline distT="0" distB="0" distL="0" distR="0" wp14:anchorId="401677C7" wp14:editId="39D1AA8D">
                                <wp:extent cx="108000" cy="108000"/>
                                <wp:effectExtent l="0" t="0" r="6350" b="6350"/>
                                <wp:docPr id="741238253"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08000" cy="108000"/>
                                        </a:xfrm>
                                        <a:prstGeom prst="rect">
                                          <a:avLst/>
                                        </a:prstGeom>
                                      </pic:spPr>
                                    </pic:pic>
                                  </a:graphicData>
                                </a:graphic>
                              </wp:inline>
                            </w:drawing>
                          </w:r>
                        </w:p>
                        <w:p w14:paraId="321B9080" w14:textId="77777777" w:rsidR="00765108" w:rsidRPr="005C16A5" w:rsidRDefault="00765108" w:rsidP="00765108">
                          <w:pPr>
                            <w:pStyle w:val="ListParagraph"/>
                            <w:numPr>
                              <w:ilvl w:val="0"/>
                              <w:numId w:val="15"/>
                            </w:numPr>
                            <w:suppressOverlap/>
                            <w:rPr>
                              <w:rFonts w:ascii="Urbanist" w:hAnsi="Urbanist"/>
                              <w:sz w:val="16"/>
                              <w:szCs w:val="16"/>
                            </w:rPr>
                          </w:pPr>
                        </w:p>
                        <w:p w14:paraId="66835BEF" w14:textId="77777777" w:rsidR="00765108" w:rsidRPr="00047C12" w:rsidRDefault="00765108" w:rsidP="00765108">
                          <w:pPr>
                            <w:rPr>
                              <w:rFonts w:ascii="Urbanist" w:hAnsi="Urbanist"/>
                              <w:sz w:val="28"/>
                              <w:szCs w:val="28"/>
                            </w:rPr>
                          </w:pPr>
                        </w:p>
                        <w:p w14:paraId="586ACD12" w14:textId="77777777" w:rsidR="00765108" w:rsidRPr="00047C12" w:rsidRDefault="00765108" w:rsidP="00765108">
                          <w:pPr>
                            <w:pStyle w:val="ListParagraph"/>
                            <w:numPr>
                              <w:ilvl w:val="0"/>
                              <w:numId w:val="16"/>
                            </w:numPr>
                            <w:suppressOverlap/>
                            <w:rPr>
                              <w:rFonts w:ascii="Urbanist" w:hAnsi="Urbanist"/>
                              <w:sz w:val="28"/>
                              <w:szCs w:val="28"/>
                            </w:rPr>
                          </w:pPr>
                        </w:p>
                      </w:txbxContent>
                    </v:textbox>
                  </v:shape>
                </v:group>
                <v:group id="Group 44" o:spid="_x0000_s1037" style="position:absolute;left:-80;top:26384;width:23049;height:38630" coordorigin="-342,1023" coordsize="24288,17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_x0000_s1038" type="#_x0000_t202" style="position:absolute;left:-342;top:2317;width:24287;height:15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" filled="f" stroked="f">
                    <v:textbox>
                      <w:txbxContent>
                        <w:p w14:paraId="7E2AE6A1"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Office 365 / Access</w:t>
                          </w:r>
                        </w:p>
                        <w:p w14:paraId="4EDEA686"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Advanced Excel / VBA</w:t>
                          </w:r>
                        </w:p>
                        <w:p w14:paraId="4EA73C38"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Confluence / JIRA / Miro</w:t>
                          </w:r>
                        </w:p>
                        <w:p w14:paraId="00BE0C82"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Microsoft Windows Server</w:t>
                          </w:r>
                        </w:p>
                        <w:p w14:paraId="15F29ABD"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Microsoft Azure</w:t>
                          </w:r>
                        </w:p>
                        <w:p w14:paraId="17271164"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Agilos Braincloud</w:t>
                          </w:r>
                        </w:p>
                        <w:p w14:paraId="50D2E84E"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Business Intelligence &amp; Data Tools :</w:t>
                          </w:r>
                        </w:p>
                        <w:p w14:paraId="4626D8A8"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Microsoft SQL Server</w:t>
                          </w:r>
                        </w:p>
                        <w:p w14:paraId="5B527ECB"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Oracle &amp; PL-SQL</w:t>
                          </w:r>
                        </w:p>
                        <w:p w14:paraId="06D722D1"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Analysis Services SSAS</w:t>
                          </w:r>
                        </w:p>
                        <w:p w14:paraId="065F6314"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Business Objects Data Services</w:t>
                          </w:r>
                        </w:p>
                        <w:p w14:paraId="14689DC1"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TimeXtender</w:t>
                          </w:r>
                        </w:p>
                        <w:p w14:paraId="0C78C464"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Alteryx</w:t>
                          </w:r>
                        </w:p>
                        <w:p w14:paraId="1012EA8D"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Data Integration</w:t>
                          </w:r>
                        </w:p>
                        <w:p w14:paraId="40BCDBDE"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Sense &amp; QlikView</w:t>
                          </w:r>
                        </w:p>
                        <w:p w14:paraId="284BB9C7"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Qlik Nprinting</w:t>
                          </w:r>
                        </w:p>
                        <w:p w14:paraId="7C22D0DF"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In4BI Platform Manager</w:t>
                          </w:r>
                        </w:p>
                        <w:p w14:paraId="5EB3E31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Vizlib Extensions</w:t>
                          </w:r>
                        </w:p>
                        <w:p w14:paraId="361BA85F"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Reporting on SAP Suite and BW</w:t>
                          </w:r>
                        </w:p>
                        <w:p w14:paraId="5E171522"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SAP HANA</w:t>
                          </w:r>
                        </w:p>
                        <w:p w14:paraId="3692A44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SAP BusinessObjects Suite</w:t>
                          </w:r>
                        </w:p>
                        <w:p w14:paraId="32B4F2FD" w14:textId="77777777" w:rsidR="00765108" w:rsidRPr="005C6890" w:rsidRDefault="00765108" w:rsidP="00765108">
                          <w:pPr>
                            <w:pStyle w:val="ListParagraph"/>
                            <w:numPr>
                              <w:ilvl w:val="0"/>
                              <w:numId w:val="16"/>
                            </w:numPr>
                            <w:suppressOverlap/>
                            <w:rPr>
                              <w:rFonts w:ascii="Urbanist" w:hAnsi="Urbanist"/>
                              <w:color w:val="FFFFFF" w:themeColor="accent2"/>
                              <w:sz w:val="16"/>
                              <w:szCs w:val="16"/>
                            </w:rPr>
                          </w:pPr>
                          <w:r w:rsidRPr="005C6890">
                            <w:rPr>
                              <w:rFonts w:ascii="Urbanist" w:hAnsi="Urbanist"/>
                              <w:color w:val="FFFFFF" w:themeColor="accent2"/>
                              <w:sz w:val="16"/>
                              <w:szCs w:val="16"/>
                            </w:rPr>
                            <w:t xml:space="preserve">Methodology: </w:t>
                          </w:r>
                        </w:p>
                        <w:p w14:paraId="62DA9A6A"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AGILE / SCRUM</w:t>
                          </w:r>
                        </w:p>
                        <w:p w14:paraId="7762D1C9"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PMBOK (PMI)</w:t>
                          </w:r>
                        </w:p>
                        <w:p w14:paraId="251700D6"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Design Thinking</w:t>
                          </w:r>
                        </w:p>
                        <w:p w14:paraId="7E87CC1C" w14:textId="77777777" w:rsidR="00765108" w:rsidRPr="005C6890" w:rsidRDefault="00765108" w:rsidP="00765108">
                          <w:pPr>
                            <w:pStyle w:val="ListParagraph"/>
                            <w:numPr>
                              <w:ilvl w:val="1"/>
                              <w:numId w:val="16"/>
                            </w:numPr>
                            <w:ind w:left="990" w:hanging="270"/>
                            <w:suppressOverlap/>
                            <w:rPr>
                              <w:rFonts w:ascii="Urbanist" w:hAnsi="Urbanist"/>
                              <w:color w:val="FFFFFF" w:themeColor="accent2"/>
                              <w:sz w:val="16"/>
                              <w:szCs w:val="16"/>
                            </w:rPr>
                          </w:pPr>
                          <w:r w:rsidRPr="005C6890">
                            <w:rPr>
                              <w:rFonts w:ascii="Urbanist" w:hAnsi="Urbanist"/>
                              <w:color w:val="FFFFFF" w:themeColor="accent2"/>
                              <w:sz w:val="16"/>
                              <w:szCs w:val="16"/>
                            </w:rPr>
                            <w:t>Datawarehouse modeling</w:t>
                          </w:r>
                        </w:p>
                        <w:p w14:paraId="3AAE3B1E" w14:textId="77777777" w:rsidR="00765108" w:rsidRPr="000677B2" w:rsidRDefault="00765108" w:rsidP="00765108">
                          <w:pPr>
                            <w:suppressOverlap/>
                            <w:rPr>
                              <w:rFonts w:ascii="Urbanist" w:hAnsi="Urbanist"/>
                              <w:color w:val="FFFFFF" w:themeColor="accent2"/>
                              <w:sz w:val="16"/>
                              <w:szCs w:val="16"/>
                            </w:rPr>
                          </w:pPr>
                        </w:p>
                      </w:txbxContent>
                    </v:textbox>
                  </v:shape>
                  <v:shape id="_x0000_s1039" type="#_x0000_t202" style="position:absolute;left:2000;top:1023;width:21945;height:2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D826817" w14:textId="77777777" w:rsidR="00765108" w:rsidRPr="005C6890" w:rsidRDefault="00765108" w:rsidP="00765108">
                          <w:pPr>
                            <w:rPr>
                              <w:rFonts w:ascii="Urbanist" w:hAnsi="Urbanist"/>
                              <w:b/>
                              <w:color w:val="FFFFFF" w:themeColor="accent2"/>
                              <w:sz w:val="24"/>
                              <w:szCs w:val="24"/>
                            </w:rPr>
                          </w:pPr>
                          <w:r w:rsidRPr="005C6890">
                            <w:rPr>
                              <w:rFonts w:ascii="Urbanist" w:hAnsi="Urbanist"/>
                              <w:b/>
                              <w:color w:val="FFFFFF" w:themeColor="accent2"/>
                              <w:sz w:val="24"/>
                              <w:szCs w:val="24"/>
                            </w:rPr>
                            <w:t>Technical skills</w:t>
                          </w:r>
                        </w:p>
                      </w:txbxContent>
                    </v:textbox>
                  </v:shape>
                </v:group>
              </v:group>
            </w:pict>
          </mc:Fallback>
        </mc:AlternateContent>
      </w:r>
      <w:r w:rsidR="00360669" w:rsidRPr="000A1115">
        <w:rPr>
          <w:rFonts w:ascii="Urbanist" w:hAnsi="Urbanist" w:cs="Urbanist"/>
          <w:sz w:val="22"/>
          <w:szCs w:val="22"/>
        </w:rPr>
        <w:t xml:space="preserve">BI Presales &amp; Project manager, with more than 20 years of experience in BI tools (reporting, performance management and enterprise information management), including projects and implementations. Working experience at Business Objects, SAP and Agilos (using Qlik Sense, QlikView, etc.) in presales, consultancy, project management, training, support, marketing &amp; business development, building relationship with customers in multiple sectors, launching new initiatives. Management experience leading a presales team with Dutch &amp; Belgian team members. Presales activities included customer discovery meetings and complex projects involving the coordination of consultants from </w:t>
      </w:r>
      <w:r w:rsidR="00360669" w:rsidRPr="000A1115">
        <w:rPr>
          <w:rFonts w:ascii="Urbanist" w:hAnsi="Urbanist" w:cs="Urbanist"/>
          <w:sz w:val="22"/>
          <w:szCs w:val="22"/>
        </w:rPr>
        <w:br/>
      </w:r>
      <w:r w:rsidR="00360669" w:rsidRPr="000A1115">
        <w:rPr>
          <w:rFonts w:ascii="Urbanist" w:hAnsi="Urbanist" w:cs="Urbanist"/>
          <w:sz w:val="22"/>
          <w:szCs w:val="22"/>
        </w:rPr>
        <w:t>multiple countries</w:t>
      </w:r>
      <w:r w:rsidR="00360669" w:rsidRPr="00360669">
        <w:rPr>
          <w:rFonts w:ascii="Urbanist" w:eastAsiaTheme="minorEastAsia" w:hAnsi="Urbanist" w:cstheme="minorBidi"/>
          <w:color w:val="auto"/>
          <w:sz w:val="22"/>
          <w:szCs w:val="22"/>
        </w:rPr>
        <w:t>.</w:t>
      </w:r>
      <w:r w:rsidR="00675C5F">
        <w:rPr>
          <w:rFonts w:ascii="Urbanist" w:eastAsiaTheme="minorEastAsia" w:hAnsi="Urbanist" w:cstheme="minorBidi"/>
          <w:color w:val="auto"/>
          <w:sz w:val="22"/>
          <w:szCs w:val="22"/>
        </w:rPr>
        <w:br/>
      </w:r>
      <w:r w:rsidR="00360669">
        <w:rPr>
          <w:rFonts w:ascii="Urbanist" w:eastAsiaTheme="minorEastAsia" w:hAnsi="Urbanist" w:cstheme="minorBidi"/>
          <w:color w:val="auto"/>
          <w:sz w:val="22"/>
          <w:szCs w:val="22"/>
        </w:rPr>
        <w:br/>
      </w:r>
      <w:r w:rsidR="003A17A8">
        <w:t>Professional summary</w:t>
      </w:r>
    </w:p>
    <w:p w14:paraId="406CC7DC" w14:textId="40C47131" w:rsidR="00C16F00" w:rsidRPr="00320CD6" w:rsidRDefault="00C16F00" w:rsidP="00AB685C">
      <w:pPr>
        <w:spacing w:after="120"/>
        <w:rPr>
          <w:rFonts w:ascii="Urbanist" w:hAnsi="Urbanist"/>
          <w:sz w:val="20"/>
          <w:szCs w:val="20"/>
        </w:rPr>
      </w:pPr>
      <w:r w:rsidRPr="00320CD6">
        <w:rPr>
          <w:rFonts w:ascii="Urbanist" w:hAnsi="Urbanist"/>
          <w:sz w:val="20"/>
          <w:szCs w:val="20"/>
        </w:rPr>
        <w:t xml:space="preserve">2014 </w:t>
      </w:r>
      <w:r w:rsidR="000A1115">
        <w:rPr>
          <w:rFonts w:ascii="Urbanist" w:hAnsi="Urbanist"/>
          <w:sz w:val="20"/>
          <w:szCs w:val="20"/>
        </w:rPr>
        <w:t>–</w:t>
      </w:r>
      <w:r w:rsidRPr="00320CD6">
        <w:rPr>
          <w:rFonts w:ascii="Urbanist" w:hAnsi="Urbanist"/>
          <w:sz w:val="20"/>
          <w:szCs w:val="20"/>
        </w:rPr>
        <w:t xml:space="preserve"> Present</w:t>
      </w:r>
      <w:r w:rsidR="000A1115">
        <w:rPr>
          <w:rFonts w:ascii="Urbanist" w:hAnsi="Urbanist"/>
          <w:sz w:val="20"/>
          <w:szCs w:val="20"/>
        </w:rPr>
        <w:t xml:space="preserve">: </w:t>
      </w:r>
      <w:r w:rsidRPr="00320CD6">
        <w:rPr>
          <w:rFonts w:ascii="Urbanist" w:hAnsi="Urbanist"/>
          <w:color w:val="3756F5"/>
          <w:sz w:val="20"/>
          <w:szCs w:val="20"/>
        </w:rPr>
        <w:t>Project Manager – Presales Manager</w:t>
      </w:r>
      <w:r w:rsidR="000A1115">
        <w:rPr>
          <w:rFonts w:ascii="Urbanist" w:hAnsi="Urbanist"/>
          <w:color w:val="3756F5"/>
          <w:sz w:val="20"/>
          <w:szCs w:val="20"/>
        </w:rPr>
        <w:t xml:space="preserve"> </w:t>
      </w:r>
      <w:r w:rsidR="00675C5F">
        <w:rPr>
          <w:rFonts w:ascii="Urbanist" w:hAnsi="Urbanist"/>
          <w:color w:val="3756F5"/>
          <w:sz w:val="20"/>
          <w:szCs w:val="20"/>
        </w:rPr>
        <w:t>–</w:t>
      </w:r>
      <w:r w:rsidR="000A1115">
        <w:rPr>
          <w:rFonts w:ascii="Urbanist" w:hAnsi="Urbanist"/>
          <w:color w:val="3756F5"/>
          <w:sz w:val="20"/>
          <w:szCs w:val="20"/>
        </w:rPr>
        <w:t xml:space="preserve"> </w:t>
      </w:r>
      <w:r w:rsidR="00675C5F">
        <w:rPr>
          <w:rFonts w:ascii="Urbanist" w:hAnsi="Urbanist"/>
          <w:color w:val="3756F5"/>
          <w:sz w:val="20"/>
          <w:szCs w:val="20"/>
        </w:rPr>
        <w:t>Sales Lead</w:t>
      </w:r>
      <w:r w:rsidRPr="00320CD6">
        <w:rPr>
          <w:rFonts w:ascii="Urbanist" w:hAnsi="Urbanist"/>
          <w:color w:val="3756F5"/>
          <w:sz w:val="20"/>
          <w:szCs w:val="20"/>
        </w:rPr>
        <w:br/>
      </w:r>
      <w:r w:rsidRPr="00320CD6">
        <w:rPr>
          <w:rFonts w:ascii="Urbanist" w:hAnsi="Urbanist"/>
          <w:sz w:val="20"/>
          <w:szCs w:val="20"/>
        </w:rPr>
        <w:t>at Agilos</w:t>
      </w:r>
    </w:p>
    <w:p w14:paraId="283C20A9" w14:textId="75F9EA1F" w:rsidR="00C16F00" w:rsidRPr="00320CD6" w:rsidRDefault="00C16F00" w:rsidP="00AB685C">
      <w:pPr>
        <w:spacing w:after="120"/>
        <w:rPr>
          <w:rFonts w:ascii="Urbanist" w:hAnsi="Urbanist"/>
          <w:sz w:val="20"/>
          <w:szCs w:val="20"/>
        </w:rPr>
      </w:pPr>
      <w:r w:rsidRPr="00320CD6">
        <w:rPr>
          <w:rFonts w:ascii="Urbanist" w:hAnsi="Urbanist"/>
          <w:noProof/>
          <w:sz w:val="20"/>
          <w:szCs w:val="20"/>
        </w:rPr>
        <w:t>2008-2013</w:t>
      </w:r>
      <w:r w:rsidR="000A1115">
        <w:rPr>
          <w:rFonts w:ascii="Urbanist" w:hAnsi="Urbanist"/>
          <w:noProof/>
          <w:sz w:val="20"/>
          <w:szCs w:val="20"/>
        </w:rPr>
        <w:t>:</w:t>
      </w:r>
      <w:r w:rsidR="000A1115">
        <w:rPr>
          <w:rFonts w:ascii="Urbanist" w:hAnsi="Urbanist"/>
          <w:sz w:val="20"/>
          <w:szCs w:val="20"/>
        </w:rPr>
        <w:t xml:space="preserve"> </w:t>
      </w:r>
      <w:r w:rsidRPr="00320CD6">
        <w:rPr>
          <w:rFonts w:ascii="Urbanist" w:hAnsi="Urbanist"/>
          <w:color w:val="3756F5"/>
          <w:sz w:val="20"/>
          <w:szCs w:val="20"/>
        </w:rPr>
        <w:t xml:space="preserve">Presales </w:t>
      </w:r>
      <w:r w:rsidR="000A1115">
        <w:rPr>
          <w:rFonts w:ascii="Urbanist" w:hAnsi="Urbanist"/>
          <w:color w:val="3756F5"/>
          <w:sz w:val="20"/>
          <w:szCs w:val="20"/>
        </w:rPr>
        <w:t>Mgr</w:t>
      </w:r>
      <w:r w:rsidRPr="00320CD6">
        <w:rPr>
          <w:rFonts w:ascii="Urbanist" w:hAnsi="Urbanist"/>
          <w:color w:val="3756F5"/>
          <w:sz w:val="20"/>
          <w:szCs w:val="20"/>
        </w:rPr>
        <w:t xml:space="preserve"> – Solution Architect – Innovation Principal</w:t>
      </w:r>
      <w:r w:rsidRPr="00320CD6">
        <w:rPr>
          <w:rFonts w:ascii="Urbanist" w:hAnsi="Urbanist"/>
          <w:color w:val="3756F5"/>
          <w:sz w:val="20"/>
          <w:szCs w:val="20"/>
        </w:rPr>
        <w:br/>
      </w:r>
      <w:r w:rsidRPr="00320CD6">
        <w:rPr>
          <w:rFonts w:ascii="Urbanist" w:hAnsi="Urbanist"/>
          <w:sz w:val="20"/>
          <w:szCs w:val="20"/>
        </w:rPr>
        <w:t>at SAP BeLux</w:t>
      </w:r>
    </w:p>
    <w:p w14:paraId="25BDAFCA" w14:textId="0F55FD67" w:rsidR="00C16F00" w:rsidRPr="00320CD6" w:rsidRDefault="00C16F00" w:rsidP="00AB685C">
      <w:pPr>
        <w:spacing w:after="120"/>
        <w:rPr>
          <w:rFonts w:ascii="Urbanist" w:hAnsi="Urbanist"/>
          <w:sz w:val="20"/>
          <w:szCs w:val="20"/>
        </w:rPr>
      </w:pPr>
      <w:r w:rsidRPr="00320CD6">
        <w:rPr>
          <w:rFonts w:ascii="Urbanist" w:hAnsi="Urbanist"/>
          <w:sz w:val="20"/>
          <w:szCs w:val="20"/>
        </w:rPr>
        <w:t xml:space="preserve">1999 </w:t>
      </w:r>
      <w:r w:rsidR="000A1115">
        <w:rPr>
          <w:rFonts w:ascii="Urbanist" w:hAnsi="Urbanist"/>
          <w:sz w:val="20"/>
          <w:szCs w:val="20"/>
        </w:rPr>
        <w:t>–</w:t>
      </w:r>
      <w:r w:rsidRPr="00320CD6">
        <w:rPr>
          <w:rFonts w:ascii="Urbanist" w:hAnsi="Urbanist"/>
          <w:sz w:val="20"/>
          <w:szCs w:val="20"/>
        </w:rPr>
        <w:t xml:space="preserve"> 2008</w:t>
      </w:r>
      <w:r w:rsidR="000A1115">
        <w:rPr>
          <w:rFonts w:ascii="Urbanist" w:hAnsi="Urbanist"/>
          <w:sz w:val="20"/>
          <w:szCs w:val="20"/>
        </w:rPr>
        <w:t xml:space="preserve">: </w:t>
      </w:r>
      <w:r w:rsidRPr="00320CD6">
        <w:rPr>
          <w:rFonts w:ascii="Urbanist" w:hAnsi="Urbanist"/>
          <w:color w:val="3756F5"/>
          <w:sz w:val="20"/>
          <w:szCs w:val="20"/>
        </w:rPr>
        <w:t>Presales – Presales Manager</w:t>
      </w:r>
      <w:r w:rsidRPr="00320CD6">
        <w:rPr>
          <w:rFonts w:ascii="Urbanist" w:hAnsi="Urbanist"/>
          <w:color w:val="3756F5"/>
          <w:sz w:val="20"/>
          <w:szCs w:val="20"/>
        </w:rPr>
        <w:br/>
      </w:r>
      <w:r w:rsidRPr="00320CD6">
        <w:rPr>
          <w:rFonts w:ascii="Urbanist" w:hAnsi="Urbanist"/>
          <w:sz w:val="20"/>
          <w:szCs w:val="20"/>
        </w:rPr>
        <w:t>at Business Objects BeLux</w:t>
      </w:r>
    </w:p>
    <w:p w14:paraId="790D9B4A" w14:textId="70E70945" w:rsidR="00C16F00" w:rsidRPr="00320CD6" w:rsidRDefault="00675C5F" w:rsidP="00AB685C">
      <w:pPr>
        <w:spacing w:after="120"/>
        <w:rPr>
          <w:rFonts w:ascii="Urbanist" w:hAnsi="Urbanist"/>
          <w:sz w:val="20"/>
          <w:szCs w:val="20"/>
        </w:rPr>
      </w:pPr>
      <w:r>
        <w:rPr>
          <w:noProof/>
        </w:rPr>
        <mc:AlternateContent>
          <mc:Choice Requires="wps">
            <w:drawing>
              <wp:anchor distT="0" distB="0" distL="114300" distR="114300" simplePos="0" relativeHeight="251658241" behindDoc="0" locked="0" layoutInCell="1" allowOverlap="1" wp14:anchorId="1C8F9F1E" wp14:editId="1E6A48F3">
                <wp:simplePos x="0" y="0"/>
                <wp:positionH relativeFrom="margin">
                  <wp:posOffset>2011362</wp:posOffset>
                </wp:positionH>
                <wp:positionV relativeFrom="paragraph">
                  <wp:posOffset>242253</wp:posOffset>
                </wp:positionV>
                <wp:extent cx="7239953" cy="2771773"/>
                <wp:effectExtent l="5398" t="0" r="4762" b="4763"/>
                <wp:wrapNone/>
                <wp:docPr id="700060475" name="Rectangle 1"/>
                <wp:cNvGraphicFramePr/>
                <a:graphic xmlns:a="http://schemas.openxmlformats.org/drawingml/2006/main">
                  <a:graphicData uri="http://schemas.microsoft.com/office/word/2010/wordprocessingShape">
                    <wps:wsp>
                      <wps:cNvSpPr/>
                      <wps:spPr>
                        <a:xfrm rot="16200000">
                          <a:off x="0" y="0"/>
                          <a:ext cx="7239953" cy="2771773"/>
                        </a:xfrm>
                        <a:prstGeom prst="round2DiagRect">
                          <a:avLst/>
                        </a:prstGeom>
                        <a:solidFill>
                          <a:srgbClr val="030649">
                            <a:alpha val="8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739DB" id="Rectangle 1" o:spid="_x0000_s1026" style="position:absolute;margin-left:158.35pt;margin-top:19.1pt;width:570.1pt;height:218.25pt;rotation:-90;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239953,2771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" path="m461971,l7239953,r,l7239953,2309802v,255140,-206831,461971,-461971,461971l,2771773r,l,461971c,206831,206831,,461971,xe" fillcolor="#030649" stroked="f" strokeweight="1.5pt">
                <v:fill opacity="52428f"/>
                <v:stroke joinstyle="miter"/>
                <v:path arrowok="t" o:connecttype="custom" o:connectlocs="461971,0;7239953,0;7239953,0;7239953,2309802;6777982,2771773;0,2771773;0,2771773;0,461971;461971,0" o:connectangles="0,0,0,0,0,0,0,0,0"/>
                <w10:wrap anchorx="margin"/>
              </v:shape>
            </w:pict>
          </mc:Fallback>
        </mc:AlternateContent>
      </w:r>
      <w:r w:rsidR="00C16F00" w:rsidRPr="00320CD6">
        <w:rPr>
          <w:rFonts w:ascii="Urbanist" w:hAnsi="Urbanist"/>
          <w:sz w:val="20"/>
          <w:szCs w:val="20"/>
        </w:rPr>
        <w:t xml:space="preserve">1998 </w:t>
      </w:r>
      <w:r w:rsidR="000A1115">
        <w:rPr>
          <w:rFonts w:ascii="Urbanist" w:hAnsi="Urbanist"/>
          <w:sz w:val="20"/>
          <w:szCs w:val="20"/>
        </w:rPr>
        <w:t>–</w:t>
      </w:r>
      <w:r w:rsidR="00C16F00" w:rsidRPr="00320CD6">
        <w:rPr>
          <w:rFonts w:ascii="Urbanist" w:hAnsi="Urbanist"/>
          <w:sz w:val="20"/>
          <w:szCs w:val="20"/>
        </w:rPr>
        <w:t xml:space="preserve"> 1999</w:t>
      </w:r>
      <w:r w:rsidR="000A1115">
        <w:rPr>
          <w:rFonts w:ascii="Urbanist" w:hAnsi="Urbanist"/>
          <w:sz w:val="20"/>
          <w:szCs w:val="20"/>
        </w:rPr>
        <w:t xml:space="preserve">: </w:t>
      </w:r>
      <w:r w:rsidR="00C16F00" w:rsidRPr="00320CD6">
        <w:rPr>
          <w:rFonts w:ascii="Urbanist" w:hAnsi="Urbanist"/>
          <w:color w:val="3756F5"/>
          <w:sz w:val="20"/>
          <w:szCs w:val="20"/>
        </w:rPr>
        <w:t>Technical Consultant</w:t>
      </w:r>
      <w:r w:rsidR="00C16F00" w:rsidRPr="00320CD6">
        <w:rPr>
          <w:rFonts w:ascii="Urbanist" w:hAnsi="Urbanist"/>
          <w:color w:val="3756F5"/>
          <w:sz w:val="20"/>
          <w:szCs w:val="20"/>
        </w:rPr>
        <w:br/>
      </w:r>
      <w:r w:rsidR="00C16F00" w:rsidRPr="00320CD6">
        <w:rPr>
          <w:rFonts w:ascii="Urbanist" w:hAnsi="Urbanist"/>
          <w:sz w:val="20"/>
          <w:szCs w:val="20"/>
        </w:rPr>
        <w:t>at Excalibur Technologies n.v.</w:t>
      </w:r>
    </w:p>
    <w:p w14:paraId="6AA836E5" w14:textId="45AD8E2F" w:rsidR="00F021E3" w:rsidRDefault="00F021E3" w:rsidP="000A1115">
      <w:pPr>
        <w:pStyle w:val="Heading1"/>
        <w:numPr>
          <w:ilvl w:val="0"/>
          <w:numId w:val="0"/>
        </w:numPr>
        <w:spacing w:after="0"/>
      </w:pPr>
      <w:r>
        <w:t>Training &amp; certifications</w:t>
      </w:r>
    </w:p>
    <w:p w14:paraId="1BE294BB" w14:textId="77777777" w:rsidR="000A1115" w:rsidRPr="00320CD6" w:rsidRDefault="000A1115" w:rsidP="000A1115">
      <w:pPr>
        <w:pStyle w:val="ListParagraph"/>
        <w:numPr>
          <w:ilvl w:val="0"/>
          <w:numId w:val="20"/>
        </w:numPr>
        <w:rPr>
          <w:rFonts w:ascii="Urbanist" w:hAnsi="Urbanist"/>
          <w:sz w:val="20"/>
          <w:szCs w:val="20"/>
        </w:rPr>
      </w:pPr>
      <w:r w:rsidRPr="00320CD6">
        <w:rPr>
          <w:rFonts w:ascii="Urbanist" w:hAnsi="Urbanist"/>
          <w:color w:val="3756F5"/>
          <w:sz w:val="20"/>
          <w:szCs w:val="20"/>
        </w:rPr>
        <w:t xml:space="preserve">Certifications : </w:t>
      </w:r>
      <w:r w:rsidRPr="00320CD6">
        <w:rPr>
          <w:rFonts w:ascii="Urbanist" w:hAnsi="Urbanist"/>
          <w:sz w:val="20"/>
          <w:szCs w:val="20"/>
        </w:rPr>
        <w:t xml:space="preserve">QlikView Developer (2014), Qlik Sense </w:t>
      </w:r>
      <w:r w:rsidRPr="00320CD6">
        <w:rPr>
          <w:rFonts w:ascii="Urbanist" w:hAnsi="Urbanist"/>
          <w:sz w:val="20"/>
          <w:szCs w:val="20"/>
        </w:rPr>
        <w:br/>
        <w:t>Business Analyst (2018), Qlik Sense Data Architect (2022)</w:t>
      </w:r>
      <w:r w:rsidRPr="00320CD6">
        <w:rPr>
          <w:rFonts w:ascii="Urbanist" w:hAnsi="Urbanist"/>
          <w:sz w:val="20"/>
          <w:szCs w:val="20"/>
        </w:rPr>
        <w:br/>
        <w:t xml:space="preserve">Qlik </w:t>
      </w:r>
      <w:r>
        <w:rPr>
          <w:rFonts w:ascii="Urbanist" w:hAnsi="Urbanist"/>
          <w:sz w:val="20"/>
          <w:szCs w:val="20"/>
        </w:rPr>
        <w:t xml:space="preserve">Data Integration - </w:t>
      </w:r>
      <w:r w:rsidRPr="00320CD6">
        <w:rPr>
          <w:rFonts w:ascii="Urbanist" w:hAnsi="Urbanist"/>
          <w:sz w:val="20"/>
          <w:szCs w:val="20"/>
        </w:rPr>
        <w:t>Replicate (2022)</w:t>
      </w:r>
    </w:p>
    <w:p w14:paraId="5E708367" w14:textId="77777777" w:rsidR="000A1115" w:rsidRPr="00320CD6" w:rsidRDefault="000A1115" w:rsidP="000A1115">
      <w:pPr>
        <w:pStyle w:val="ListParagraph"/>
        <w:numPr>
          <w:ilvl w:val="0"/>
          <w:numId w:val="20"/>
        </w:numPr>
        <w:rPr>
          <w:rFonts w:ascii="Urbanist" w:hAnsi="Urbanist"/>
          <w:sz w:val="20"/>
          <w:szCs w:val="20"/>
        </w:rPr>
      </w:pPr>
      <w:r w:rsidRPr="00320CD6">
        <w:rPr>
          <w:rFonts w:ascii="Urbanist" w:hAnsi="Urbanist"/>
          <w:color w:val="3756F5"/>
          <w:sz w:val="20"/>
          <w:szCs w:val="20"/>
        </w:rPr>
        <w:t>2013-2014</w:t>
      </w:r>
      <w:r w:rsidRPr="00320CD6">
        <w:rPr>
          <w:rFonts w:ascii="Urbanist" w:hAnsi="Urbanist"/>
          <w:sz w:val="20"/>
          <w:szCs w:val="20"/>
        </w:rPr>
        <w:t xml:space="preserve">: On-line courses on the </w:t>
      </w:r>
      <w:r w:rsidRPr="00320CD6">
        <w:rPr>
          <w:rFonts w:ascii="Urbanist" w:hAnsi="Urbanist"/>
          <w:i/>
          <w:iCs/>
          <w:sz w:val="20"/>
          <w:szCs w:val="20"/>
        </w:rPr>
        <w:t>Coursera</w:t>
      </w:r>
      <w:r w:rsidRPr="00320CD6">
        <w:rPr>
          <w:rFonts w:ascii="Urbanist" w:hAnsi="Urbanist"/>
          <w:sz w:val="20"/>
          <w:szCs w:val="20"/>
        </w:rPr>
        <w:t xml:space="preserve">  platform :</w:t>
      </w:r>
      <w:r w:rsidRPr="00320CD6">
        <w:rPr>
          <w:rFonts w:ascii="Urbanist" w:hAnsi="Urbanist"/>
          <w:sz w:val="20"/>
          <w:szCs w:val="20"/>
        </w:rPr>
        <w:br/>
      </w:r>
      <w:r w:rsidRPr="00744633">
        <w:rPr>
          <w:rFonts w:ascii="Urbanist" w:hAnsi="Urbanist"/>
          <w:sz w:val="20"/>
          <w:szCs w:val="20"/>
        </w:rPr>
        <w:t>Developing Innovative Ideas for New Companies</w:t>
      </w:r>
      <w:r>
        <w:rPr>
          <w:rFonts w:ascii="Urbanist" w:hAnsi="Urbanist"/>
          <w:sz w:val="20"/>
          <w:szCs w:val="20"/>
        </w:rPr>
        <w:t xml:space="preserve"> </w:t>
      </w:r>
      <w:r>
        <w:rPr>
          <w:rFonts w:ascii="Urbanist" w:hAnsi="Urbanist"/>
          <w:sz w:val="20"/>
          <w:szCs w:val="20"/>
        </w:rPr>
        <w:br/>
      </w:r>
      <w:r w:rsidRPr="00744633">
        <w:rPr>
          <w:rFonts w:ascii="Urbanist" w:hAnsi="Urbanist"/>
          <w:sz w:val="20"/>
          <w:szCs w:val="20"/>
        </w:rPr>
        <w:t>Critical Perspectives on Management</w:t>
      </w:r>
      <w:r>
        <w:rPr>
          <w:rFonts w:ascii="Urbanist" w:hAnsi="Urbanist"/>
          <w:sz w:val="20"/>
          <w:szCs w:val="20"/>
        </w:rPr>
        <w:t xml:space="preserve"> </w:t>
      </w:r>
      <w:r>
        <w:rPr>
          <w:rFonts w:ascii="Urbanist" w:hAnsi="Urbanist"/>
          <w:sz w:val="20"/>
          <w:szCs w:val="20"/>
        </w:rPr>
        <w:br/>
      </w:r>
      <w:r w:rsidRPr="00744633">
        <w:rPr>
          <w:rFonts w:ascii="Urbanist" w:hAnsi="Urbanist"/>
          <w:sz w:val="20"/>
          <w:szCs w:val="20"/>
        </w:rPr>
        <w:t>Grow to Greatness : Smart Growth for Private Businesses</w:t>
      </w:r>
    </w:p>
    <w:p w14:paraId="1D6DEC79" w14:textId="77777777" w:rsidR="000A1115" w:rsidRPr="00854754" w:rsidRDefault="000A1115" w:rsidP="000A1115">
      <w:pPr>
        <w:pStyle w:val="ListParagraph"/>
        <w:numPr>
          <w:ilvl w:val="0"/>
          <w:numId w:val="20"/>
        </w:numPr>
        <w:rPr>
          <w:rFonts w:ascii="Urbanist" w:hAnsi="Urbanist"/>
          <w:sz w:val="20"/>
          <w:szCs w:val="20"/>
        </w:rPr>
      </w:pPr>
      <w:r w:rsidRPr="00320CD6">
        <w:rPr>
          <w:rFonts w:ascii="Urbanist" w:hAnsi="Urbanist"/>
          <w:color w:val="3756F5"/>
          <w:sz w:val="20"/>
          <w:szCs w:val="20"/>
        </w:rPr>
        <w:t>2008-2012</w:t>
      </w:r>
      <w:r w:rsidRPr="00320CD6">
        <w:rPr>
          <w:rFonts w:ascii="Urbanist" w:hAnsi="Urbanist"/>
          <w:sz w:val="20"/>
          <w:szCs w:val="20"/>
        </w:rPr>
        <w:t>: SAP Internal Training Sessions</w:t>
      </w:r>
      <w:r w:rsidRPr="00320CD6">
        <w:rPr>
          <w:rFonts w:ascii="Urbanist" w:hAnsi="Urbanist"/>
          <w:sz w:val="20"/>
          <w:szCs w:val="20"/>
        </w:rPr>
        <w:br/>
      </w:r>
      <w:r w:rsidRPr="00320CD6">
        <w:rPr>
          <w:rFonts w:ascii="Urbanist" w:hAnsi="Urbanist"/>
          <w:i/>
          <w:iCs/>
          <w:sz w:val="20"/>
          <w:szCs w:val="20"/>
        </w:rPr>
        <w:t>Design Thinking – Presentation Skills – Demo2Win – Value Engineering</w:t>
      </w:r>
    </w:p>
    <w:p w14:paraId="1D15A092" w14:textId="77777777" w:rsidR="000A1115" w:rsidRPr="00320CD6" w:rsidRDefault="000A1115" w:rsidP="000A1115">
      <w:pPr>
        <w:pStyle w:val="ListParagraph"/>
        <w:numPr>
          <w:ilvl w:val="0"/>
          <w:numId w:val="20"/>
        </w:numPr>
        <w:rPr>
          <w:rFonts w:ascii="Urbanist" w:hAnsi="Urbanist"/>
          <w:sz w:val="20"/>
          <w:szCs w:val="20"/>
        </w:rPr>
      </w:pPr>
      <w:r w:rsidRPr="00320CD6">
        <w:rPr>
          <w:rFonts w:ascii="Urbanist" w:hAnsi="Urbanist"/>
          <w:color w:val="3756F5"/>
          <w:sz w:val="20"/>
          <w:szCs w:val="20"/>
        </w:rPr>
        <w:t>2006-2008</w:t>
      </w:r>
      <w:r w:rsidRPr="00320CD6">
        <w:rPr>
          <w:rFonts w:ascii="Urbanist" w:hAnsi="Urbanist"/>
          <w:sz w:val="20"/>
          <w:szCs w:val="20"/>
        </w:rPr>
        <w:t>: Management &amp; Leadership trainings</w:t>
      </w:r>
      <w:r w:rsidRPr="00320CD6">
        <w:rPr>
          <w:rFonts w:ascii="Urbanist" w:hAnsi="Urbanist"/>
          <w:sz w:val="20"/>
          <w:szCs w:val="20"/>
        </w:rPr>
        <w:br/>
      </w:r>
      <w:r w:rsidRPr="00320CD6">
        <w:rPr>
          <w:rFonts w:ascii="Urbanist" w:hAnsi="Urbanist"/>
          <w:i/>
          <w:iCs/>
          <w:sz w:val="20"/>
          <w:szCs w:val="20"/>
        </w:rPr>
        <w:t>Business Objects Learning &amp; Development</w:t>
      </w:r>
    </w:p>
    <w:p w14:paraId="61BDC6DF" w14:textId="77777777" w:rsidR="000A1115" w:rsidRPr="00320CD6" w:rsidRDefault="000A1115" w:rsidP="000A1115">
      <w:pPr>
        <w:pStyle w:val="ListParagraph"/>
        <w:numPr>
          <w:ilvl w:val="0"/>
          <w:numId w:val="20"/>
        </w:numPr>
        <w:rPr>
          <w:rFonts w:ascii="Urbanist" w:hAnsi="Urbanist"/>
          <w:sz w:val="20"/>
          <w:szCs w:val="20"/>
        </w:rPr>
      </w:pPr>
      <w:r w:rsidRPr="00320CD6">
        <w:rPr>
          <w:rFonts w:ascii="Urbanist" w:hAnsi="Urbanist"/>
          <w:color w:val="3756F5"/>
          <w:sz w:val="20"/>
          <w:szCs w:val="20"/>
        </w:rPr>
        <w:t>2004</w:t>
      </w:r>
      <w:r w:rsidRPr="00320CD6">
        <w:rPr>
          <w:rFonts w:ascii="Urbanist" w:hAnsi="Urbanist"/>
          <w:sz w:val="20"/>
          <w:szCs w:val="20"/>
        </w:rPr>
        <w:t>: Project Management (PMBOK – PMI)</w:t>
      </w:r>
    </w:p>
    <w:p w14:paraId="6DFC2946" w14:textId="48833DF1" w:rsidR="001413B6" w:rsidRPr="001413B6" w:rsidRDefault="000A1115" w:rsidP="000A1115">
      <w:pPr>
        <w:pStyle w:val="ListParagraph"/>
        <w:numPr>
          <w:ilvl w:val="0"/>
          <w:numId w:val="20"/>
        </w:numPr>
        <w:spacing w:after="0"/>
        <w:rPr>
          <w:rFonts w:ascii="Urbanist" w:hAnsi="Urbanist"/>
          <w:color w:val="3756F5"/>
        </w:rPr>
      </w:pPr>
      <w:r w:rsidRPr="00320CD6">
        <w:rPr>
          <w:rFonts w:ascii="Urbanist" w:hAnsi="Urbanist"/>
          <w:color w:val="3756F5"/>
          <w:sz w:val="20"/>
          <w:szCs w:val="20"/>
        </w:rPr>
        <w:t>1998</w:t>
      </w:r>
      <w:r w:rsidRPr="00320CD6">
        <w:rPr>
          <w:rFonts w:ascii="Urbanist" w:hAnsi="Urbanist"/>
          <w:sz w:val="20"/>
          <w:szCs w:val="20"/>
        </w:rPr>
        <w:t>: Interdisciplinar College IK98 (Dortmund, Germany)</w:t>
      </w:r>
      <w:r w:rsidRPr="00320CD6">
        <w:rPr>
          <w:rFonts w:ascii="Urbanist" w:hAnsi="Urbanist"/>
          <w:sz w:val="20"/>
          <w:szCs w:val="20"/>
        </w:rPr>
        <w:br/>
      </w:r>
      <w:r>
        <w:rPr>
          <w:rFonts w:ascii="Urbanist" w:hAnsi="Urbanist"/>
          <w:i/>
          <w:sz w:val="18"/>
          <w:szCs w:val="18"/>
        </w:rPr>
        <w:t>Artificial Intelligence, Cognitive Science, Neurobiology, Neurocomputing</w:t>
      </w:r>
    </w:p>
    <w:p w14:paraId="219D3071" w14:textId="31723611" w:rsidR="00F021E3" w:rsidRDefault="00F021E3" w:rsidP="00675C5F">
      <w:pPr>
        <w:pStyle w:val="Heading1"/>
        <w:numPr>
          <w:ilvl w:val="0"/>
          <w:numId w:val="0"/>
        </w:numPr>
        <w:spacing w:after="0"/>
      </w:pPr>
      <w:r>
        <w:t>Education</w:t>
      </w:r>
    </w:p>
    <w:p w14:paraId="6691C6D5" w14:textId="77777777" w:rsidR="00AB685C" w:rsidRPr="00320CD6" w:rsidRDefault="00AB685C" w:rsidP="00AB685C">
      <w:pPr>
        <w:pStyle w:val="ListParagraph"/>
        <w:numPr>
          <w:ilvl w:val="0"/>
          <w:numId w:val="17"/>
        </w:numPr>
        <w:rPr>
          <w:rFonts w:ascii="Urbanist" w:hAnsi="Urbanist"/>
          <w:sz w:val="20"/>
          <w:szCs w:val="20"/>
        </w:rPr>
      </w:pPr>
      <w:r w:rsidRPr="00320CD6">
        <w:rPr>
          <w:rFonts w:ascii="Urbanist" w:hAnsi="Urbanist"/>
          <w:sz w:val="20"/>
          <w:szCs w:val="20"/>
        </w:rPr>
        <w:t xml:space="preserve">2004 - 2005: </w:t>
      </w:r>
      <w:r w:rsidRPr="00320CD6">
        <w:rPr>
          <w:rFonts w:ascii="Urbanist" w:hAnsi="Urbanist"/>
          <w:color w:val="3756F5"/>
          <w:sz w:val="20"/>
          <w:szCs w:val="20"/>
        </w:rPr>
        <w:t xml:space="preserve">Executive Master in Management </w:t>
      </w:r>
      <w:r w:rsidRPr="00320CD6">
        <w:rPr>
          <w:rFonts w:ascii="Urbanist" w:hAnsi="Urbanist"/>
          <w:sz w:val="20"/>
          <w:szCs w:val="20"/>
        </w:rPr>
        <w:br/>
        <w:t>Solvay Business School, Brussels, Belgium</w:t>
      </w:r>
    </w:p>
    <w:p w14:paraId="0185BDF0" w14:textId="77777777" w:rsidR="00AB685C" w:rsidRDefault="00AB685C" w:rsidP="00AB685C">
      <w:pPr>
        <w:pStyle w:val="ListParagraph"/>
        <w:numPr>
          <w:ilvl w:val="0"/>
          <w:numId w:val="17"/>
        </w:numPr>
        <w:rPr>
          <w:rFonts w:ascii="Urbanist" w:hAnsi="Urbanist"/>
          <w:sz w:val="20"/>
          <w:szCs w:val="20"/>
          <w:lang w:val="fr-BE"/>
        </w:rPr>
      </w:pPr>
      <w:r w:rsidRPr="00320CD6">
        <w:rPr>
          <w:rFonts w:ascii="Urbanist" w:hAnsi="Urbanist"/>
          <w:sz w:val="20"/>
          <w:szCs w:val="20"/>
          <w:lang w:val="fr-BE"/>
        </w:rPr>
        <w:t xml:space="preserve">1997 - 1998: </w:t>
      </w:r>
      <w:r w:rsidRPr="00320CD6">
        <w:rPr>
          <w:rFonts w:ascii="Urbanist" w:hAnsi="Urbanist"/>
          <w:color w:val="3756F5"/>
          <w:sz w:val="20"/>
          <w:szCs w:val="20"/>
          <w:lang w:val="fr-BE"/>
        </w:rPr>
        <w:t xml:space="preserve">Master of Artificial Intelligence </w:t>
      </w:r>
      <w:r w:rsidRPr="00320CD6">
        <w:rPr>
          <w:rFonts w:ascii="Urbanist" w:hAnsi="Urbanist"/>
          <w:sz w:val="20"/>
          <w:szCs w:val="20"/>
          <w:lang w:val="fr-BE"/>
        </w:rPr>
        <w:br/>
        <w:t>TU Dresden, Germany</w:t>
      </w:r>
    </w:p>
    <w:p w14:paraId="18FFA4DC" w14:textId="59BDF91C" w:rsidR="00AB685C" w:rsidRPr="00320CD6" w:rsidRDefault="00AB685C" w:rsidP="00AB685C">
      <w:pPr>
        <w:pStyle w:val="ListParagraph"/>
        <w:numPr>
          <w:ilvl w:val="0"/>
          <w:numId w:val="17"/>
        </w:numPr>
        <w:rPr>
          <w:rFonts w:ascii="Urbanist" w:hAnsi="Urbanist"/>
          <w:sz w:val="20"/>
          <w:szCs w:val="20"/>
          <w:lang w:val="fr-BE"/>
        </w:rPr>
      </w:pPr>
      <w:r w:rsidRPr="00320CD6">
        <w:rPr>
          <w:rFonts w:ascii="Urbanist" w:hAnsi="Urbanist"/>
          <w:sz w:val="20"/>
          <w:szCs w:val="20"/>
        </w:rPr>
        <w:t xml:space="preserve">1992 - 1997: </w:t>
      </w:r>
      <w:r w:rsidRPr="00320CD6">
        <w:rPr>
          <w:rFonts w:ascii="Urbanist" w:hAnsi="Urbanist"/>
          <w:color w:val="3756F5"/>
          <w:sz w:val="20"/>
          <w:szCs w:val="20"/>
        </w:rPr>
        <w:t>Electrotechnical Civil Engineer</w:t>
      </w:r>
      <w:r>
        <w:rPr>
          <w:rFonts w:ascii="Urbanist" w:hAnsi="Urbanist"/>
          <w:color w:val="3756F5"/>
          <w:sz w:val="20"/>
          <w:szCs w:val="20"/>
        </w:rPr>
        <w:t xml:space="preserve"> – Automation &amp; CS</w:t>
      </w:r>
      <w:r>
        <w:rPr>
          <w:rFonts w:ascii="Urbanist" w:hAnsi="Urbanist"/>
          <w:color w:val="3756F5"/>
          <w:sz w:val="20"/>
          <w:szCs w:val="20"/>
        </w:rPr>
        <w:br/>
      </w:r>
      <w:r w:rsidRPr="00320CD6">
        <w:rPr>
          <w:rFonts w:ascii="Urbanist" w:hAnsi="Urbanist"/>
          <w:sz w:val="20"/>
          <w:szCs w:val="20"/>
        </w:rPr>
        <w:t>KU Leuven, Belgium</w:t>
      </w:r>
    </w:p>
    <w:p w14:paraId="3249B59D" w14:textId="378B6A3E" w:rsidR="00F021E3" w:rsidRDefault="00F021E3" w:rsidP="00687DD7">
      <w:pPr>
        <w:pStyle w:val="Heading1"/>
        <w:numPr>
          <w:ilvl w:val="0"/>
          <w:numId w:val="0"/>
        </w:numPr>
        <w:spacing w:after="120"/>
      </w:pPr>
      <w:r>
        <w:lastRenderedPageBreak/>
        <w:t>Professional experiences</w:t>
      </w:r>
      <w:r w:rsidR="00AB685C">
        <w:t xml:space="preserve"> with Agilos (Beyond Data)</w:t>
      </w:r>
    </w:p>
    <w:p w14:paraId="03F96647" w14:textId="2CE3FAEA" w:rsidR="00BD2417" w:rsidRDefault="00BD2417" w:rsidP="00BD2417">
      <w:pPr>
        <w:rPr>
          <w:rFonts w:ascii="Urbanist" w:hAnsi="Urbanist"/>
          <w:b/>
        </w:rPr>
      </w:pPr>
      <w:r>
        <w:rPr>
          <w:rFonts w:ascii="Urbanist" w:hAnsi="Urbanist"/>
        </w:rPr>
        <w:t>2018 - Today</w:t>
      </w:r>
      <w:r w:rsidRPr="00962766">
        <w:rPr>
          <w:rFonts w:ascii="Urbanist" w:hAnsi="Urbanist"/>
        </w:rPr>
        <w:t xml:space="preserve"> </w:t>
      </w:r>
      <w:r>
        <w:rPr>
          <w:rFonts w:ascii="Urbanist" w:hAnsi="Urbanist"/>
        </w:rPr>
        <w:br/>
      </w:r>
      <w:r>
        <w:rPr>
          <w:rFonts w:ascii="Urbanist" w:hAnsi="Urbanist"/>
          <w:color w:val="3756F5"/>
        </w:rPr>
        <w:t xml:space="preserve">Product Management and Presales </w:t>
      </w:r>
      <w:r w:rsidRPr="009A4635">
        <w:rPr>
          <w:rFonts w:ascii="Calibri Light" w:hAnsi="Calibri Light" w:cs="Calibri Light"/>
          <w:b/>
          <w:bCs/>
          <w:color w:val="56AF89"/>
        </w:rPr>
        <w:t>•</w:t>
      </w:r>
      <w:r w:rsidRPr="009A4635">
        <w:rPr>
          <w:rFonts w:ascii="Calibri Light" w:eastAsia="Times New Roman" w:hAnsi="Calibri Light" w:cs="Calibri Light"/>
          <w:b/>
          <w:color w:val="56AF89"/>
        </w:rPr>
        <w:t xml:space="preserve"> BMW, Rolls-Royce, Ferrari &amp; Mercedes Dealers</w:t>
      </w:r>
      <w:r w:rsidRPr="009A4635">
        <w:rPr>
          <w:rFonts w:ascii="Calibri Light" w:eastAsia="Times New Roman" w:hAnsi="Calibri Light" w:cs="Calibri Light"/>
          <w:b/>
          <w:color w:val="56AF89"/>
        </w:rPr>
        <w:br/>
      </w:r>
      <w:r w:rsidRPr="00BB7792">
        <w:rPr>
          <w:rFonts w:ascii="Urbanist" w:hAnsi="Urbanist"/>
        </w:rPr>
        <w:t xml:space="preserve">Build </w:t>
      </w:r>
      <w:r w:rsidR="008F7412">
        <w:rPr>
          <w:rFonts w:ascii="Urbanist" w:hAnsi="Urbanist"/>
        </w:rPr>
        <w:t xml:space="preserve">and adapt </w:t>
      </w:r>
      <w:r w:rsidRPr="00BB7792">
        <w:rPr>
          <w:rFonts w:ascii="Urbanist" w:hAnsi="Urbanist"/>
        </w:rPr>
        <w:t>the “Carelios” solution</w:t>
      </w:r>
      <w:r w:rsidR="002D0BF9">
        <w:rPr>
          <w:rFonts w:ascii="Urbanist" w:hAnsi="Urbanist"/>
        </w:rPr>
        <w:t xml:space="preserve"> </w:t>
      </w:r>
      <w:r w:rsidR="00563767">
        <w:rPr>
          <w:rFonts w:ascii="Urbanist" w:hAnsi="Urbanist"/>
        </w:rPr>
        <w:t xml:space="preserve">in Qlik Sense </w:t>
      </w:r>
      <w:r w:rsidR="002D0BF9">
        <w:rPr>
          <w:rFonts w:ascii="Urbanist" w:hAnsi="Urbanist"/>
        </w:rPr>
        <w:t>for</w:t>
      </w:r>
      <w:r w:rsidRPr="00BB7792">
        <w:rPr>
          <w:rFonts w:ascii="Urbanist" w:hAnsi="Urbanist"/>
        </w:rPr>
        <w:t xml:space="preserve"> </w:t>
      </w:r>
      <w:r w:rsidR="002D0BF9">
        <w:rPr>
          <w:rFonts w:ascii="Urbanist" w:hAnsi="Urbanist"/>
        </w:rPr>
        <w:t>dealers in the automotive industry</w:t>
      </w:r>
      <w:r w:rsidRPr="00BB7792">
        <w:rPr>
          <w:rFonts w:ascii="Urbanist" w:hAnsi="Urbanist"/>
        </w:rPr>
        <w:t>, manage the end-user expectations, work on data quality issues with the customer, enhance the existing solution with custom customer requests, maintain &amp; deploy the solution in the cloud, demonstrate and train the customers to use the solution</w:t>
      </w:r>
      <w:r w:rsidR="008F7412">
        <w:rPr>
          <w:rFonts w:ascii="Urbanist" w:hAnsi="Urbanist"/>
        </w:rPr>
        <w:t xml:space="preserve">. </w:t>
      </w:r>
      <w:r w:rsidR="00EB37DB">
        <w:rPr>
          <w:rFonts w:ascii="Urbanist" w:hAnsi="Urbanist"/>
        </w:rPr>
        <w:t>Optimize Performance of the solution due to high volumes (data sources with multiple Terabytes)</w:t>
      </w:r>
      <w:r>
        <w:rPr>
          <w:rFonts w:ascii="Urbanist" w:hAnsi="Urbanist"/>
        </w:rPr>
        <w:br/>
      </w:r>
      <w:r w:rsidRPr="00AE260D">
        <w:rPr>
          <w:rFonts w:ascii="Urbanist" w:hAnsi="Urbanist"/>
          <w:b/>
        </w:rPr>
        <w:t xml:space="preserve">Qlik Sense </w:t>
      </w:r>
      <w:r w:rsidR="002561BA">
        <w:rPr>
          <w:rFonts w:ascii="Urbanist" w:hAnsi="Urbanist"/>
          <w:b/>
        </w:rPr>
        <w:t xml:space="preserve">/ Qlik Cloud </w:t>
      </w:r>
      <w:r w:rsidRPr="00AE260D">
        <w:rPr>
          <w:rFonts w:ascii="Urbanist" w:hAnsi="Urbanist"/>
          <w:b/>
        </w:rPr>
        <w:t>/ Azure / Agilos Braincloud</w:t>
      </w:r>
      <w:r w:rsidR="00A37AE0">
        <w:rPr>
          <w:rFonts w:ascii="Urbanist" w:hAnsi="Urbanist"/>
          <w:b/>
        </w:rPr>
        <w:t xml:space="preserve"> – Sources : </w:t>
      </w:r>
      <w:r w:rsidR="003F112C">
        <w:rPr>
          <w:rFonts w:ascii="Urbanist" w:hAnsi="Urbanist"/>
          <w:b/>
        </w:rPr>
        <w:t>CSV, Navision, Salesforce – Web APIs</w:t>
      </w:r>
    </w:p>
    <w:p w14:paraId="321FCCA4" w14:textId="3BD52AEE" w:rsidR="00415E60" w:rsidRPr="00415E60" w:rsidRDefault="00415E60" w:rsidP="00BD2417">
      <w:pPr>
        <w:rPr>
          <w:rFonts w:ascii="Urbanist" w:hAnsi="Urbanist"/>
        </w:rPr>
      </w:pPr>
      <w:r>
        <w:rPr>
          <w:rFonts w:ascii="Urbanist" w:hAnsi="Urbanist"/>
        </w:rPr>
        <w:t>201</w:t>
      </w:r>
      <w:r>
        <w:rPr>
          <w:rFonts w:ascii="Urbanist" w:hAnsi="Urbanist"/>
        </w:rPr>
        <w:t>7</w:t>
      </w:r>
      <w:r>
        <w:rPr>
          <w:rFonts w:ascii="Urbanist" w:hAnsi="Urbanist"/>
        </w:rPr>
        <w:t xml:space="preserve"> </w:t>
      </w:r>
      <w:r>
        <w:rPr>
          <w:rFonts w:ascii="Urbanist" w:hAnsi="Urbanist"/>
        </w:rPr>
        <w:t>–</w:t>
      </w:r>
      <w:r>
        <w:rPr>
          <w:rFonts w:ascii="Urbanist" w:hAnsi="Urbanist"/>
        </w:rPr>
        <w:t xml:space="preserve"> Today</w:t>
      </w:r>
      <w:r>
        <w:rPr>
          <w:rFonts w:ascii="Urbanist" w:hAnsi="Urbanist"/>
        </w:rPr>
        <w:br/>
      </w:r>
      <w:r w:rsidR="00734CD1">
        <w:rPr>
          <w:rFonts w:ascii="Urbanist" w:hAnsi="Urbanist"/>
          <w:color w:val="3756F5"/>
        </w:rPr>
        <w:t>Qlik Sense &amp; Mashup development</w:t>
      </w:r>
      <w:r w:rsidRPr="00962766">
        <w:rPr>
          <w:rFonts w:ascii="Urbanist" w:hAnsi="Urbanist"/>
        </w:rPr>
        <w:t xml:space="preserve"> </w:t>
      </w:r>
      <w:r w:rsidR="00734CD1" w:rsidRPr="009A4635">
        <w:rPr>
          <w:rFonts w:ascii="Calibri Light" w:hAnsi="Calibri Light" w:cs="Calibri Light"/>
          <w:b/>
          <w:bCs/>
          <w:color w:val="56AF89"/>
        </w:rPr>
        <w:t>•</w:t>
      </w:r>
      <w:r w:rsidR="00734CD1" w:rsidRPr="009A4635">
        <w:rPr>
          <w:rFonts w:ascii="Calibri Light" w:eastAsia="Times New Roman" w:hAnsi="Calibri Light" w:cs="Calibri Light"/>
          <w:b/>
          <w:color w:val="56AF89"/>
        </w:rPr>
        <w:t xml:space="preserve"> </w:t>
      </w:r>
      <w:r w:rsidRPr="009A4635">
        <w:rPr>
          <w:rFonts w:ascii="Calibri Light" w:hAnsi="Calibri Light" w:cs="Calibri Light"/>
          <w:b/>
          <w:bCs/>
          <w:color w:val="56AF89"/>
        </w:rPr>
        <w:t>European Commission</w:t>
      </w:r>
      <w:r w:rsidR="00734CD1">
        <w:rPr>
          <w:rFonts w:ascii="Calibri Light" w:hAnsi="Calibri Light" w:cs="Calibri Light"/>
          <w:b/>
          <w:bCs/>
          <w:color w:val="56AF89"/>
        </w:rPr>
        <w:t xml:space="preserve"> (DG BUDG – DG ECFIN </w:t>
      </w:r>
      <w:r w:rsidR="00E163BB">
        <w:rPr>
          <w:rFonts w:ascii="Calibri Light" w:hAnsi="Calibri Light" w:cs="Calibri Light"/>
          <w:b/>
          <w:bCs/>
          <w:color w:val="56AF89"/>
        </w:rPr>
        <w:t>–</w:t>
      </w:r>
      <w:r w:rsidR="00734CD1">
        <w:rPr>
          <w:rFonts w:ascii="Calibri Light" w:hAnsi="Calibri Light" w:cs="Calibri Light"/>
          <w:b/>
          <w:bCs/>
          <w:color w:val="56AF89"/>
        </w:rPr>
        <w:t xml:space="preserve"> </w:t>
      </w:r>
      <w:r w:rsidR="00E163BB">
        <w:rPr>
          <w:rFonts w:ascii="Calibri Light" w:hAnsi="Calibri Light" w:cs="Calibri Light"/>
          <w:b/>
          <w:bCs/>
          <w:color w:val="56AF89"/>
        </w:rPr>
        <w:t>ECDC)</w:t>
      </w:r>
      <w:r w:rsidR="00E163BB">
        <w:rPr>
          <w:rFonts w:ascii="Calibri Light" w:hAnsi="Calibri Light" w:cs="Calibri Light"/>
          <w:b/>
          <w:bCs/>
          <w:color w:val="56AF89"/>
        </w:rPr>
        <w:br/>
      </w:r>
      <w:r w:rsidR="00E163BB">
        <w:rPr>
          <w:rFonts w:ascii="Urbanist" w:hAnsi="Urbanist"/>
        </w:rPr>
        <w:t>Creation of dedicated Qlik Sense Dashboards for internal and external reporting at the European Commission</w:t>
      </w:r>
      <w:r w:rsidR="00D45DA1">
        <w:rPr>
          <w:rFonts w:ascii="Urbanist" w:hAnsi="Urbanist"/>
        </w:rPr>
        <w:t xml:space="preserve">, including Mashups such as the </w:t>
      </w:r>
      <w:r w:rsidR="006E3B98">
        <w:rPr>
          <w:rFonts w:ascii="Urbanist" w:hAnsi="Urbanist"/>
        </w:rPr>
        <w:t xml:space="preserve">RRF Scoreboard publicly deployed by DG ECFIN and the </w:t>
      </w:r>
      <w:r w:rsidR="00CE6EA5">
        <w:rPr>
          <w:rFonts w:ascii="Urbanist" w:hAnsi="Urbanist"/>
        </w:rPr>
        <w:t>COVID dashboard at the European Center of D</w:t>
      </w:r>
      <w:r w:rsidR="00A37AE0">
        <w:rPr>
          <w:rFonts w:ascii="Urbanist" w:hAnsi="Urbanist"/>
        </w:rPr>
        <w:t>i</w:t>
      </w:r>
      <w:r w:rsidR="00CE6EA5">
        <w:rPr>
          <w:rFonts w:ascii="Urbanist" w:hAnsi="Urbanist"/>
        </w:rPr>
        <w:t>sease Control.</w:t>
      </w:r>
      <w:r w:rsidR="00CE6EA5">
        <w:rPr>
          <w:rFonts w:ascii="Urbanist" w:hAnsi="Urbanist"/>
        </w:rPr>
        <w:br/>
      </w:r>
      <w:r w:rsidR="00CE6EA5" w:rsidRPr="00AE260D">
        <w:rPr>
          <w:rFonts w:ascii="Urbanist" w:hAnsi="Urbanist"/>
          <w:b/>
        </w:rPr>
        <w:t xml:space="preserve">Qlik Sense </w:t>
      </w:r>
      <w:r w:rsidR="00CE6EA5">
        <w:rPr>
          <w:rFonts w:ascii="Urbanist" w:hAnsi="Urbanist"/>
          <w:b/>
        </w:rPr>
        <w:t xml:space="preserve">/ </w:t>
      </w:r>
      <w:r w:rsidR="00CE6EA5">
        <w:rPr>
          <w:rFonts w:ascii="Urbanist" w:hAnsi="Urbanist"/>
          <w:b/>
        </w:rPr>
        <w:t xml:space="preserve">HTML / </w:t>
      </w:r>
      <w:r w:rsidR="00E16CE8">
        <w:rPr>
          <w:rFonts w:ascii="Urbanist" w:hAnsi="Urbanist"/>
          <w:b/>
        </w:rPr>
        <w:t xml:space="preserve">CSS / </w:t>
      </w:r>
      <w:r w:rsidR="00CE6EA5">
        <w:rPr>
          <w:rFonts w:ascii="Urbanist" w:hAnsi="Urbanist"/>
          <w:b/>
        </w:rPr>
        <w:t xml:space="preserve">JavaScript </w:t>
      </w:r>
      <w:r w:rsidR="004F6E35">
        <w:rPr>
          <w:rFonts w:ascii="Urbanist" w:hAnsi="Urbanist"/>
          <w:b/>
        </w:rPr>
        <w:t>/ Web Development</w:t>
      </w:r>
    </w:p>
    <w:p w14:paraId="11D57395" w14:textId="77777777" w:rsidR="00BD2417" w:rsidRPr="008E5155" w:rsidRDefault="00BD2417" w:rsidP="00BD2417">
      <w:pPr>
        <w:pStyle w:val="JobDates"/>
        <w:rPr>
          <w:rFonts w:ascii="Urbanist" w:eastAsiaTheme="minorHAnsi" w:hAnsi="Urbanist" w:cstheme="minorBidi"/>
          <w:sz w:val="22"/>
          <w:szCs w:val="22"/>
        </w:rPr>
      </w:pPr>
      <w:r w:rsidRPr="008E5155">
        <w:rPr>
          <w:rFonts w:ascii="Urbanist" w:eastAsiaTheme="minorHAnsi" w:hAnsi="Urbanist" w:cstheme="minorBidi"/>
          <w:sz w:val="22"/>
          <w:szCs w:val="22"/>
        </w:rPr>
        <w:t>2016 – Today</w:t>
      </w:r>
    </w:p>
    <w:p w14:paraId="44BFE109" w14:textId="4270DD18" w:rsidR="00BD2417" w:rsidRPr="009A4635" w:rsidRDefault="00BB2163" w:rsidP="00BD2417">
      <w:pPr>
        <w:pStyle w:val="JobDetails"/>
        <w:rPr>
          <w:rFonts w:ascii="Calibri Light" w:hAnsi="Calibri Light" w:cs="Calibri Light"/>
          <w:b/>
          <w:bCs/>
          <w:color w:val="56AF89"/>
        </w:rPr>
      </w:pPr>
      <w:r>
        <w:rPr>
          <w:rFonts w:ascii="Urbanist" w:eastAsiaTheme="minorHAnsi" w:hAnsi="Urbanist" w:cstheme="minorBidi"/>
          <w:color w:val="3756F5"/>
        </w:rPr>
        <w:t>Qlik Sense</w:t>
      </w:r>
      <w:r w:rsidR="00563767">
        <w:rPr>
          <w:rFonts w:ascii="Urbanist" w:eastAsiaTheme="minorHAnsi" w:hAnsi="Urbanist" w:cstheme="minorBidi"/>
          <w:color w:val="3756F5"/>
        </w:rPr>
        <w:t xml:space="preserve"> Development, </w:t>
      </w:r>
      <w:r w:rsidR="00BD2417" w:rsidRPr="008E5155">
        <w:rPr>
          <w:rFonts w:ascii="Urbanist" w:eastAsiaTheme="minorHAnsi" w:hAnsi="Urbanist" w:cstheme="minorBidi"/>
          <w:color w:val="3756F5"/>
        </w:rPr>
        <w:t>Project Coordination &amp; Coaching</w:t>
      </w:r>
      <w:r w:rsidR="00BD2417">
        <w:rPr>
          <w:rFonts w:ascii="Urbanist" w:eastAsiaTheme="minorHAnsi" w:hAnsi="Urbanist" w:cstheme="minorBidi"/>
          <w:color w:val="3756F5"/>
        </w:rPr>
        <w:t xml:space="preserve"> </w:t>
      </w:r>
      <w:r w:rsidR="00BD2417" w:rsidRPr="009A4635">
        <w:rPr>
          <w:rFonts w:ascii="Calibri Light" w:hAnsi="Calibri Light" w:cs="Calibri Light"/>
          <w:b/>
          <w:bCs/>
          <w:color w:val="56AF89"/>
        </w:rPr>
        <w:t xml:space="preserve">• </w:t>
      </w:r>
      <w:r w:rsidR="00BD2417">
        <w:rPr>
          <w:rFonts w:ascii="Calibri Light" w:hAnsi="Calibri Light" w:cs="Calibri Light"/>
          <w:b/>
          <w:bCs/>
          <w:color w:val="56AF89"/>
        </w:rPr>
        <w:t xml:space="preserve">BMW BeLux, </w:t>
      </w:r>
      <w:r w:rsidR="00BD2417" w:rsidRPr="009A4635">
        <w:rPr>
          <w:rFonts w:ascii="Calibri Light" w:hAnsi="Calibri Light" w:cs="Calibri Light"/>
          <w:b/>
          <w:bCs/>
          <w:color w:val="56AF89"/>
        </w:rPr>
        <w:t>Axa, Securex, Clinique Saint-Luc, Medimarket, EPC Familia, National Bank of Belgium</w:t>
      </w:r>
      <w:r w:rsidR="00BD2417">
        <w:rPr>
          <w:rFonts w:ascii="Calibri Light" w:hAnsi="Calibri Light" w:cs="Calibri Light"/>
          <w:b/>
          <w:bCs/>
          <w:color w:val="56AF89"/>
        </w:rPr>
        <w:t>, Centre Neurologique William Lennox</w:t>
      </w:r>
      <w:r w:rsidR="00325D5C">
        <w:rPr>
          <w:rFonts w:ascii="Calibri Light" w:hAnsi="Calibri Light" w:cs="Calibri Light"/>
          <w:b/>
          <w:bCs/>
          <w:color w:val="56AF89"/>
        </w:rPr>
        <w:t>, OVAM</w:t>
      </w:r>
      <w:r w:rsidR="007B0925">
        <w:rPr>
          <w:rFonts w:ascii="Calibri Light" w:hAnsi="Calibri Light" w:cs="Calibri Light"/>
          <w:b/>
          <w:bCs/>
          <w:color w:val="56AF89"/>
        </w:rPr>
        <w:t>, KBC, Gavra</w:t>
      </w:r>
      <w:r w:rsidR="004F6E35">
        <w:rPr>
          <w:rFonts w:ascii="Calibri Light" w:hAnsi="Calibri Light" w:cs="Calibri Light"/>
          <w:b/>
          <w:bCs/>
          <w:color w:val="56AF89"/>
        </w:rPr>
        <w:t>, SPRB</w:t>
      </w:r>
    </w:p>
    <w:p w14:paraId="1029022B" w14:textId="5746111B" w:rsidR="00BD2417" w:rsidRPr="008E5155" w:rsidRDefault="00BD2417" w:rsidP="00BD2417">
      <w:pPr>
        <w:pStyle w:val="Whitetext"/>
        <w:spacing w:line="259" w:lineRule="auto"/>
        <w:ind w:right="0"/>
        <w:jc w:val="both"/>
        <w:rPr>
          <w:rFonts w:ascii="Urbanist" w:eastAsiaTheme="minorHAnsi" w:hAnsi="Urbanist" w:cstheme="minorBidi"/>
          <w:color w:val="auto"/>
          <w:sz w:val="22"/>
        </w:rPr>
      </w:pPr>
      <w:r w:rsidRPr="008E5155">
        <w:rPr>
          <w:rFonts w:ascii="Urbanist" w:eastAsiaTheme="minorHAnsi" w:hAnsi="Urbanist" w:cstheme="minorBidi"/>
          <w:color w:val="auto"/>
          <w:sz w:val="22"/>
        </w:rPr>
        <w:t xml:space="preserve">Coordinating several projects &amp; coaching the customer on delivery in Qlik Sense &amp; NPrinting, including </w:t>
      </w:r>
      <w:r w:rsidR="00DA461B">
        <w:rPr>
          <w:rFonts w:ascii="Urbanist" w:eastAsiaTheme="minorHAnsi" w:hAnsi="Urbanist" w:cstheme="minorBidi"/>
          <w:color w:val="auto"/>
          <w:sz w:val="22"/>
        </w:rPr>
        <w:t xml:space="preserve">advise on deployent and administration, </w:t>
      </w:r>
      <w:r w:rsidR="004F6E35">
        <w:rPr>
          <w:rFonts w:ascii="Urbanist" w:eastAsiaTheme="minorHAnsi" w:hAnsi="Urbanist" w:cstheme="minorBidi"/>
          <w:color w:val="auto"/>
          <w:sz w:val="22"/>
        </w:rPr>
        <w:t xml:space="preserve">Mashups, </w:t>
      </w:r>
      <w:r w:rsidRPr="008E5155">
        <w:rPr>
          <w:rFonts w:ascii="Urbanist" w:eastAsiaTheme="minorHAnsi" w:hAnsi="Urbanist" w:cstheme="minorBidi"/>
          <w:color w:val="auto"/>
          <w:sz w:val="22"/>
        </w:rPr>
        <w:t>scoping sessions, detailed analysis, co-development, internal presentations and support</w:t>
      </w:r>
      <w:r w:rsidR="007B0925">
        <w:rPr>
          <w:rFonts w:ascii="Urbanist" w:eastAsiaTheme="minorHAnsi" w:hAnsi="Urbanist" w:cstheme="minorBidi"/>
          <w:color w:val="auto"/>
          <w:sz w:val="22"/>
        </w:rPr>
        <w:t>, virtual classroom training sessions with the customer</w:t>
      </w:r>
      <w:r w:rsidR="00EB37DB">
        <w:rPr>
          <w:rFonts w:ascii="Urbanist" w:eastAsiaTheme="minorHAnsi" w:hAnsi="Urbanist" w:cstheme="minorBidi"/>
          <w:color w:val="auto"/>
          <w:sz w:val="22"/>
        </w:rPr>
        <w:t xml:space="preserve"> and </w:t>
      </w:r>
      <w:r w:rsidR="00DA461B">
        <w:rPr>
          <w:rFonts w:ascii="Urbanist" w:eastAsiaTheme="minorHAnsi" w:hAnsi="Urbanist" w:cstheme="minorBidi"/>
          <w:color w:val="auto"/>
          <w:sz w:val="22"/>
        </w:rPr>
        <w:t>performance optimization for High Volume data sources</w:t>
      </w:r>
      <w:r w:rsidR="004F6E35">
        <w:rPr>
          <w:rFonts w:ascii="Urbanist" w:eastAsiaTheme="minorHAnsi" w:hAnsi="Urbanist" w:cstheme="minorBidi"/>
          <w:color w:val="auto"/>
          <w:sz w:val="22"/>
        </w:rPr>
        <w:t>, Data Modeling</w:t>
      </w:r>
      <w:r w:rsidR="00EF1CE7">
        <w:rPr>
          <w:rFonts w:ascii="Urbanist" w:eastAsiaTheme="minorHAnsi" w:hAnsi="Urbanist" w:cstheme="minorBidi"/>
          <w:color w:val="auto"/>
          <w:sz w:val="22"/>
        </w:rPr>
        <w:t xml:space="preserve">, </w:t>
      </w:r>
      <w:r w:rsidR="00EA2958">
        <w:rPr>
          <w:rFonts w:ascii="Urbanist" w:eastAsiaTheme="minorHAnsi" w:hAnsi="Urbanist" w:cstheme="minorBidi"/>
          <w:color w:val="auto"/>
          <w:sz w:val="22"/>
        </w:rPr>
        <w:t>Data architecture</w:t>
      </w:r>
      <w:r w:rsidR="00EF1CE7">
        <w:rPr>
          <w:rFonts w:ascii="Urbanist" w:eastAsiaTheme="minorHAnsi" w:hAnsi="Urbanist" w:cstheme="minorBidi"/>
          <w:color w:val="auto"/>
          <w:sz w:val="22"/>
        </w:rPr>
        <w:t>, Qlik Sense &amp; Qlik Cloud Administration</w:t>
      </w:r>
    </w:p>
    <w:p w14:paraId="1044F4AE" w14:textId="64C6EE1C" w:rsidR="00BD2417" w:rsidRPr="009A4635" w:rsidRDefault="00AA473F" w:rsidP="00BD2417">
      <w:pPr>
        <w:pStyle w:val="Whitetext"/>
        <w:ind w:right="4"/>
        <w:jc w:val="both"/>
        <w:rPr>
          <w:rFonts w:ascii="Urbanist" w:eastAsiaTheme="minorHAnsi" w:hAnsi="Urbanist" w:cstheme="minorBidi"/>
          <w:b/>
          <w:bCs/>
          <w:color w:val="auto"/>
          <w:sz w:val="22"/>
        </w:rPr>
      </w:pPr>
      <w:r>
        <w:rPr>
          <w:rFonts w:ascii="Urbanist" w:eastAsiaTheme="minorHAnsi" w:hAnsi="Urbanist" w:cstheme="minorBidi"/>
          <w:b/>
          <w:bCs/>
          <w:color w:val="auto"/>
          <w:sz w:val="22"/>
        </w:rPr>
        <w:t xml:space="preserve">Qlik Data Integration / </w:t>
      </w:r>
      <w:r w:rsidR="00BD2417" w:rsidRPr="009A4635">
        <w:rPr>
          <w:rFonts w:ascii="Urbanist" w:eastAsiaTheme="minorHAnsi" w:hAnsi="Urbanist" w:cstheme="minorBidi"/>
          <w:b/>
          <w:bCs/>
          <w:color w:val="auto"/>
          <w:sz w:val="22"/>
        </w:rPr>
        <w:t>Qlik Sense / Nprinting</w:t>
      </w:r>
      <w:r w:rsidR="00EA2958">
        <w:rPr>
          <w:rFonts w:ascii="Urbanist" w:eastAsiaTheme="minorHAnsi" w:hAnsi="Urbanist" w:cstheme="minorBidi"/>
          <w:b/>
          <w:bCs/>
          <w:color w:val="auto"/>
          <w:sz w:val="22"/>
        </w:rPr>
        <w:t xml:space="preserve"> / TimeXtender</w:t>
      </w:r>
      <w:r w:rsidR="00A37AE0">
        <w:rPr>
          <w:rFonts w:ascii="Urbanist" w:eastAsiaTheme="minorHAnsi" w:hAnsi="Urbanist" w:cstheme="minorBidi"/>
          <w:b/>
          <w:bCs/>
          <w:color w:val="auto"/>
          <w:sz w:val="22"/>
        </w:rPr>
        <w:t xml:space="preserve"> - </w:t>
      </w:r>
      <w:r w:rsidR="009D10CD">
        <w:rPr>
          <w:rFonts w:ascii="Urbanist" w:eastAsiaTheme="minorHAnsi" w:hAnsi="Urbanist" w:cstheme="minorBidi"/>
          <w:b/>
          <w:bCs/>
          <w:color w:val="auto"/>
          <w:sz w:val="22"/>
        </w:rPr>
        <w:t xml:space="preserve">Sources : </w:t>
      </w:r>
      <w:r w:rsidR="00A37AE0">
        <w:rPr>
          <w:rFonts w:ascii="Urbanist" w:eastAsiaTheme="minorHAnsi" w:hAnsi="Urbanist" w:cstheme="minorBidi"/>
          <w:b/>
          <w:bCs/>
          <w:color w:val="auto"/>
          <w:sz w:val="22"/>
        </w:rPr>
        <w:t>DB</w:t>
      </w:r>
      <w:r w:rsidR="009D10CD">
        <w:rPr>
          <w:rFonts w:ascii="Urbanist" w:eastAsiaTheme="minorHAnsi" w:hAnsi="Urbanist" w:cstheme="minorBidi"/>
          <w:b/>
          <w:bCs/>
          <w:color w:val="auto"/>
          <w:sz w:val="22"/>
        </w:rPr>
        <w:t xml:space="preserve">, Cloud </w:t>
      </w:r>
      <w:r w:rsidR="003A51C3">
        <w:rPr>
          <w:rFonts w:ascii="Urbanist" w:eastAsiaTheme="minorHAnsi" w:hAnsi="Urbanist" w:cstheme="minorBidi"/>
          <w:b/>
          <w:bCs/>
          <w:color w:val="auto"/>
          <w:sz w:val="22"/>
        </w:rPr>
        <w:t xml:space="preserve">Applications, </w:t>
      </w:r>
      <w:r w:rsidR="009D10CD">
        <w:rPr>
          <w:rFonts w:ascii="Urbanist" w:eastAsiaTheme="minorHAnsi" w:hAnsi="Urbanist" w:cstheme="minorBidi"/>
          <w:b/>
          <w:bCs/>
          <w:color w:val="auto"/>
          <w:sz w:val="22"/>
        </w:rPr>
        <w:t>XML, Web APIs</w:t>
      </w:r>
    </w:p>
    <w:p w14:paraId="406B6E82" w14:textId="77777777" w:rsidR="00BD2417" w:rsidRPr="008E5155" w:rsidRDefault="00BD2417" w:rsidP="00BD2417">
      <w:pPr>
        <w:pStyle w:val="JobDates"/>
        <w:rPr>
          <w:rFonts w:ascii="Urbanist" w:eastAsiaTheme="minorHAnsi" w:hAnsi="Urbanist" w:cstheme="minorBidi"/>
          <w:sz w:val="22"/>
          <w:szCs w:val="22"/>
        </w:rPr>
      </w:pPr>
      <w:r w:rsidRPr="008E5155">
        <w:rPr>
          <w:rFonts w:ascii="Urbanist" w:eastAsiaTheme="minorHAnsi" w:hAnsi="Urbanist" w:cstheme="minorBidi"/>
          <w:sz w:val="22"/>
          <w:szCs w:val="22"/>
        </w:rPr>
        <w:t xml:space="preserve">2015 – 2016 </w:t>
      </w:r>
    </w:p>
    <w:p w14:paraId="747B4D03" w14:textId="77777777" w:rsidR="00BD2417" w:rsidRPr="009A4635" w:rsidRDefault="00BD2417" w:rsidP="00BD2417">
      <w:pPr>
        <w:pStyle w:val="JobDetails"/>
        <w:rPr>
          <w:rFonts w:ascii="Calibri Light" w:hAnsi="Calibri Light" w:cs="Calibri Light"/>
          <w:b/>
          <w:bCs/>
          <w:color w:val="56AF89"/>
        </w:rPr>
      </w:pPr>
      <w:r w:rsidRPr="008E5155">
        <w:rPr>
          <w:rFonts w:ascii="Urbanist" w:eastAsiaTheme="minorHAnsi" w:hAnsi="Urbanist" w:cstheme="minorBidi"/>
          <w:color w:val="3756F5"/>
        </w:rPr>
        <w:t>Project Management</w:t>
      </w:r>
      <w:r>
        <w:rPr>
          <w:rFonts w:ascii="Urbanist" w:eastAsiaTheme="minorHAnsi" w:hAnsi="Urbanist" w:cstheme="minorBidi"/>
          <w:color w:val="3756F5"/>
        </w:rPr>
        <w:t xml:space="preserve"> </w:t>
      </w:r>
      <w:r w:rsidRPr="009A4635">
        <w:rPr>
          <w:rFonts w:ascii="Calibri Light" w:hAnsi="Calibri Light" w:cs="Calibri Light"/>
          <w:b/>
          <w:bCs/>
          <w:color w:val="56AF89"/>
        </w:rPr>
        <w:t>• SPRB (Brussels Region)</w:t>
      </w:r>
    </w:p>
    <w:p w14:paraId="3946597C" w14:textId="77777777" w:rsidR="00BD2417" w:rsidRPr="008E5155" w:rsidRDefault="00BD2417" w:rsidP="00BD2417">
      <w:pPr>
        <w:pStyle w:val="Whitetext"/>
        <w:spacing w:line="259" w:lineRule="auto"/>
        <w:ind w:right="0"/>
        <w:jc w:val="both"/>
        <w:rPr>
          <w:rFonts w:ascii="Urbanist" w:eastAsiaTheme="minorHAnsi" w:hAnsi="Urbanist" w:cstheme="minorBidi"/>
          <w:color w:val="auto"/>
          <w:sz w:val="22"/>
        </w:rPr>
      </w:pPr>
      <w:r w:rsidRPr="008E5155">
        <w:rPr>
          <w:rFonts w:ascii="Urbanist" w:eastAsiaTheme="minorHAnsi" w:hAnsi="Urbanist" w:cstheme="minorBidi"/>
          <w:color w:val="auto"/>
          <w:sz w:val="22"/>
        </w:rPr>
        <w:t>The assignment included the coordination of multiple stakeholders of the Koios project, meetings with business users to refine end-user requirements, technical discussions with IT specialists, perform validation with the business, planning &amp; coordination of multiple consultants working on the project, delivering documentation.</w:t>
      </w:r>
    </w:p>
    <w:p w14:paraId="5AE3CB61" w14:textId="5C14B07F" w:rsidR="00BD2417" w:rsidRPr="009A4635" w:rsidRDefault="00BD2417" w:rsidP="00BD2417">
      <w:pPr>
        <w:pStyle w:val="Whitetext"/>
        <w:ind w:right="4"/>
        <w:jc w:val="both"/>
        <w:rPr>
          <w:rFonts w:ascii="Urbanist" w:eastAsiaTheme="minorHAnsi" w:hAnsi="Urbanist" w:cstheme="minorBidi"/>
          <w:b/>
          <w:bCs/>
          <w:color w:val="auto"/>
          <w:sz w:val="22"/>
        </w:rPr>
      </w:pPr>
      <w:r w:rsidRPr="009A4635">
        <w:rPr>
          <w:rFonts w:ascii="Urbanist" w:eastAsiaTheme="minorHAnsi" w:hAnsi="Urbanist" w:cstheme="minorBidi"/>
          <w:b/>
          <w:bCs/>
          <w:color w:val="auto"/>
          <w:sz w:val="22"/>
        </w:rPr>
        <w:t xml:space="preserve">QlikView on SAP, Excel &amp; </w:t>
      </w:r>
      <w:r w:rsidR="00377254">
        <w:rPr>
          <w:rFonts w:ascii="Urbanist" w:eastAsiaTheme="minorHAnsi" w:hAnsi="Urbanist" w:cstheme="minorBidi"/>
          <w:b/>
          <w:bCs/>
          <w:color w:val="auto"/>
          <w:sz w:val="22"/>
        </w:rPr>
        <w:t>XML data</w:t>
      </w:r>
      <w:r w:rsidRPr="009A4635">
        <w:rPr>
          <w:rFonts w:ascii="Urbanist" w:eastAsiaTheme="minorHAnsi" w:hAnsi="Urbanist" w:cstheme="minorBidi"/>
          <w:b/>
          <w:bCs/>
          <w:color w:val="auto"/>
          <w:sz w:val="22"/>
        </w:rPr>
        <w:t xml:space="preserve"> sources</w:t>
      </w:r>
    </w:p>
    <w:p w14:paraId="6FFE2034" w14:textId="77777777" w:rsidR="00BD2417" w:rsidRPr="008E5155" w:rsidRDefault="00BD2417" w:rsidP="00BD2417">
      <w:pPr>
        <w:pStyle w:val="JobDates"/>
        <w:rPr>
          <w:rFonts w:ascii="Urbanist" w:eastAsiaTheme="minorHAnsi" w:hAnsi="Urbanist" w:cstheme="minorBidi"/>
          <w:sz w:val="22"/>
          <w:szCs w:val="22"/>
        </w:rPr>
      </w:pPr>
      <w:r w:rsidRPr="008E5155">
        <w:rPr>
          <w:rFonts w:ascii="Urbanist" w:eastAsiaTheme="minorHAnsi" w:hAnsi="Urbanist" w:cstheme="minorBidi"/>
          <w:sz w:val="22"/>
          <w:szCs w:val="22"/>
        </w:rPr>
        <w:t xml:space="preserve">2014 – 2015 </w:t>
      </w:r>
    </w:p>
    <w:p w14:paraId="03264E2D" w14:textId="77777777" w:rsidR="00BD2417" w:rsidRPr="00020ADE" w:rsidRDefault="00BD2417" w:rsidP="00BD2417">
      <w:pPr>
        <w:pStyle w:val="JobDetails"/>
        <w:rPr>
          <w:rFonts w:ascii="Calibri Light" w:hAnsi="Calibri Light" w:cs="Calibri Light"/>
        </w:rPr>
      </w:pPr>
      <w:r w:rsidRPr="009A4635">
        <w:rPr>
          <w:rFonts w:ascii="Urbanist" w:eastAsiaTheme="minorHAnsi" w:hAnsi="Urbanist" w:cstheme="minorBidi"/>
          <w:color w:val="3756F5"/>
        </w:rPr>
        <w:t>Project Coordination &amp; Development</w:t>
      </w:r>
      <w:r w:rsidRPr="00020ADE">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Doosan</w:t>
      </w:r>
    </w:p>
    <w:p w14:paraId="6F91BB62" w14:textId="77777777" w:rsidR="00BD2417" w:rsidRPr="008E5155" w:rsidRDefault="00BD2417" w:rsidP="00BD2417">
      <w:pPr>
        <w:pStyle w:val="Whitetext"/>
        <w:spacing w:line="259" w:lineRule="auto"/>
        <w:ind w:right="0"/>
        <w:jc w:val="both"/>
        <w:rPr>
          <w:rFonts w:ascii="Urbanist" w:eastAsiaTheme="minorHAnsi" w:hAnsi="Urbanist" w:cstheme="minorBidi"/>
          <w:color w:val="auto"/>
          <w:sz w:val="22"/>
        </w:rPr>
      </w:pPr>
      <w:r w:rsidRPr="008E5155">
        <w:rPr>
          <w:rFonts w:ascii="Urbanist" w:eastAsiaTheme="minorHAnsi" w:hAnsi="Urbanist" w:cstheme="minorBidi"/>
          <w:color w:val="auto"/>
          <w:sz w:val="22"/>
        </w:rPr>
        <w:t>The assignment included meetings with business users to refine end-user requirements, creation of dashboards for HR &amp; finance end-users, build simulations, perform validation with the business, planning &amp; coordination of multiple consultants working on the project, delivering end-user and technical documentation.</w:t>
      </w:r>
    </w:p>
    <w:p w14:paraId="44CE90CB" w14:textId="55B78304" w:rsidR="00BD2417" w:rsidRPr="009A4635" w:rsidRDefault="00BD2417" w:rsidP="00BD2417">
      <w:pPr>
        <w:pStyle w:val="Whitetext"/>
        <w:ind w:right="4"/>
        <w:jc w:val="both"/>
        <w:rPr>
          <w:rFonts w:ascii="Urbanist" w:eastAsiaTheme="minorHAnsi" w:hAnsi="Urbanist" w:cstheme="minorBidi"/>
          <w:b/>
          <w:bCs/>
          <w:color w:val="auto"/>
          <w:sz w:val="22"/>
        </w:rPr>
      </w:pPr>
      <w:r w:rsidRPr="009A4635">
        <w:rPr>
          <w:rFonts w:ascii="Urbanist" w:eastAsiaTheme="minorHAnsi" w:hAnsi="Urbanist" w:cstheme="minorBidi"/>
          <w:b/>
          <w:bCs/>
          <w:color w:val="auto"/>
          <w:sz w:val="22"/>
        </w:rPr>
        <w:t>QlikView on Excel</w:t>
      </w:r>
      <w:r w:rsidR="004F6E35">
        <w:rPr>
          <w:rFonts w:ascii="Urbanist" w:eastAsiaTheme="minorHAnsi" w:hAnsi="Urbanist" w:cstheme="minorBidi"/>
          <w:b/>
          <w:bCs/>
          <w:color w:val="auto"/>
          <w:sz w:val="22"/>
        </w:rPr>
        <w:t xml:space="preserve"> and Qlik Sense on RDBMS</w:t>
      </w:r>
    </w:p>
    <w:p w14:paraId="4395A5C5" w14:textId="77777777" w:rsidR="00BD2417" w:rsidRPr="008E5155" w:rsidRDefault="00BD2417" w:rsidP="00BD2417">
      <w:pPr>
        <w:pStyle w:val="JobDates"/>
        <w:rPr>
          <w:rFonts w:ascii="Urbanist" w:eastAsiaTheme="minorHAnsi" w:hAnsi="Urbanist" w:cstheme="minorBidi"/>
          <w:sz w:val="22"/>
          <w:szCs w:val="22"/>
        </w:rPr>
      </w:pPr>
      <w:r w:rsidRPr="008E5155">
        <w:rPr>
          <w:rFonts w:ascii="Urbanist" w:eastAsiaTheme="minorHAnsi" w:hAnsi="Urbanist" w:cstheme="minorBidi"/>
          <w:sz w:val="22"/>
          <w:szCs w:val="22"/>
        </w:rPr>
        <w:t xml:space="preserve">2014 – 2015 </w:t>
      </w:r>
    </w:p>
    <w:p w14:paraId="5F05513A" w14:textId="77777777" w:rsidR="00BD2417" w:rsidRPr="00020ADE" w:rsidRDefault="00BD2417" w:rsidP="00BD2417">
      <w:pPr>
        <w:pStyle w:val="JobDetails"/>
        <w:rPr>
          <w:rFonts w:ascii="Calibri Light" w:hAnsi="Calibri Light" w:cs="Calibri Light"/>
        </w:rPr>
      </w:pPr>
      <w:r w:rsidRPr="009A4635">
        <w:rPr>
          <w:rFonts w:ascii="Urbanist" w:eastAsiaTheme="minorHAnsi" w:hAnsi="Urbanist" w:cstheme="minorBidi"/>
          <w:color w:val="3756F5"/>
        </w:rPr>
        <w:t>BI Project manager</w:t>
      </w:r>
      <w:r w:rsidRPr="00020ADE">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BIA</w:t>
      </w:r>
    </w:p>
    <w:p w14:paraId="6A0A1607" w14:textId="77777777" w:rsidR="00BD2417" w:rsidRPr="008E5155" w:rsidRDefault="00BD2417" w:rsidP="00BD2417">
      <w:pPr>
        <w:pStyle w:val="Whitetext"/>
        <w:spacing w:line="259" w:lineRule="auto"/>
        <w:ind w:right="0"/>
        <w:jc w:val="both"/>
        <w:rPr>
          <w:rFonts w:ascii="Urbanist" w:eastAsiaTheme="minorHAnsi" w:hAnsi="Urbanist" w:cstheme="minorBidi"/>
          <w:color w:val="auto"/>
          <w:sz w:val="22"/>
        </w:rPr>
      </w:pPr>
      <w:r w:rsidRPr="008E5155">
        <w:rPr>
          <w:rFonts w:ascii="Urbanist" w:eastAsiaTheme="minorHAnsi" w:hAnsi="Urbanist" w:cstheme="minorBidi"/>
          <w:color w:val="auto"/>
          <w:sz w:val="22"/>
        </w:rPr>
        <w:t>Multiple QlikView dashboard implementations were driven in parallel, across all functional areas of the organization (Finance, Sales, Marketing, Services, Logistics, HR, Quality &amp; Safety, etc.). This includes the coordination of a team of 10 consultants, frequent customer meetings with all business stakeholders, project scoping, project planning, action follow-up, risk analysis and validation of the deliverables.</w:t>
      </w:r>
    </w:p>
    <w:p w14:paraId="1FFC0354" w14:textId="5A7B17DB" w:rsidR="00BD2417" w:rsidRPr="009A4635" w:rsidRDefault="00BD2417" w:rsidP="00BD2417">
      <w:pPr>
        <w:pStyle w:val="Whitetext"/>
        <w:ind w:right="4"/>
        <w:jc w:val="both"/>
        <w:rPr>
          <w:rFonts w:ascii="Urbanist" w:eastAsiaTheme="minorHAnsi" w:hAnsi="Urbanist" w:cstheme="minorBidi"/>
          <w:b/>
          <w:bCs/>
          <w:color w:val="auto"/>
          <w:sz w:val="22"/>
        </w:rPr>
      </w:pPr>
      <w:r w:rsidRPr="009A4635">
        <w:rPr>
          <w:rFonts w:ascii="Urbanist" w:eastAsiaTheme="minorHAnsi" w:hAnsi="Urbanist" w:cstheme="minorBidi"/>
          <w:b/>
          <w:bCs/>
          <w:color w:val="auto"/>
          <w:sz w:val="22"/>
        </w:rPr>
        <w:t>QlikView on SAP, Ramos</w:t>
      </w:r>
      <w:r w:rsidR="004F6E35">
        <w:rPr>
          <w:rFonts w:ascii="Urbanist" w:eastAsiaTheme="minorHAnsi" w:hAnsi="Urbanist" w:cstheme="minorBidi"/>
          <w:b/>
          <w:bCs/>
          <w:color w:val="auto"/>
          <w:sz w:val="22"/>
        </w:rPr>
        <w:t xml:space="preserve"> ERP (Oracle RDBMS)</w:t>
      </w:r>
      <w:r w:rsidRPr="009A4635">
        <w:rPr>
          <w:rFonts w:ascii="Urbanist" w:eastAsiaTheme="minorHAnsi" w:hAnsi="Urbanist" w:cstheme="minorBidi"/>
          <w:b/>
          <w:bCs/>
          <w:color w:val="auto"/>
          <w:sz w:val="22"/>
        </w:rPr>
        <w:t xml:space="preserve"> and Excel</w:t>
      </w:r>
    </w:p>
    <w:p w14:paraId="22187FDD" w14:textId="77777777" w:rsidR="00BD2417" w:rsidRPr="008E5155" w:rsidRDefault="00BD2417" w:rsidP="00BD2417">
      <w:pPr>
        <w:pStyle w:val="JobDates"/>
        <w:rPr>
          <w:rFonts w:ascii="Urbanist" w:eastAsiaTheme="minorHAnsi" w:hAnsi="Urbanist" w:cstheme="minorBidi"/>
          <w:sz w:val="22"/>
          <w:szCs w:val="22"/>
        </w:rPr>
      </w:pPr>
      <w:r w:rsidRPr="008E5155">
        <w:rPr>
          <w:rFonts w:ascii="Urbanist" w:eastAsiaTheme="minorHAnsi" w:hAnsi="Urbanist" w:cstheme="minorBidi"/>
          <w:sz w:val="22"/>
          <w:szCs w:val="22"/>
        </w:rPr>
        <w:t xml:space="preserve">2014 – Today </w:t>
      </w:r>
    </w:p>
    <w:p w14:paraId="20EE0CAA" w14:textId="77777777" w:rsidR="00BD2417" w:rsidRPr="00020ADE" w:rsidRDefault="00BD2417" w:rsidP="00BD2417">
      <w:pPr>
        <w:pStyle w:val="JobDetails"/>
        <w:rPr>
          <w:rFonts w:ascii="Calibri Light" w:hAnsi="Calibri Light" w:cs="Calibri Light"/>
        </w:rPr>
      </w:pPr>
      <w:r w:rsidRPr="009A4635">
        <w:rPr>
          <w:rFonts w:ascii="Urbanist" w:eastAsiaTheme="minorHAnsi" w:hAnsi="Urbanist" w:cstheme="minorBidi"/>
          <w:color w:val="3756F5"/>
        </w:rPr>
        <w:t>Cross Function</w:t>
      </w:r>
      <w:r w:rsidRPr="00020ADE">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Agilos</w:t>
      </w:r>
    </w:p>
    <w:p w14:paraId="6768A541" w14:textId="77777777" w:rsidR="00BD2417" w:rsidRPr="008E5155" w:rsidRDefault="00BD2417" w:rsidP="00BD2417">
      <w:pPr>
        <w:pStyle w:val="Whitetext"/>
        <w:spacing w:line="259" w:lineRule="auto"/>
        <w:ind w:right="0"/>
        <w:jc w:val="both"/>
        <w:rPr>
          <w:rFonts w:ascii="Urbanist" w:eastAsiaTheme="minorHAnsi" w:hAnsi="Urbanist" w:cstheme="minorBidi"/>
          <w:color w:val="auto"/>
          <w:sz w:val="22"/>
        </w:rPr>
      </w:pPr>
      <w:r w:rsidRPr="008E5155">
        <w:rPr>
          <w:rFonts w:ascii="Urbanist" w:eastAsiaTheme="minorHAnsi" w:hAnsi="Urbanist" w:cstheme="minorBidi"/>
          <w:color w:val="auto"/>
          <w:sz w:val="22"/>
        </w:rPr>
        <w:t>Software &amp; implementation specialist combining activities such as the delivery of workshops and presales &amp; coaching on QlikView, Qlik Sense, Nprinting, Qlik Data Integration &amp; TimeXtender, project management and implementations, internal coaching of new consultants.</w:t>
      </w:r>
    </w:p>
    <w:p w14:paraId="3498A41A" w14:textId="77777777" w:rsidR="00BD2417" w:rsidRPr="009A4635" w:rsidRDefault="00BD2417" w:rsidP="00BD2417">
      <w:pPr>
        <w:pStyle w:val="Whitetext"/>
        <w:ind w:right="4"/>
        <w:jc w:val="both"/>
        <w:rPr>
          <w:rFonts w:ascii="Urbanist" w:eastAsiaTheme="minorHAnsi" w:hAnsi="Urbanist" w:cstheme="minorBidi"/>
          <w:b/>
          <w:bCs/>
          <w:color w:val="auto"/>
          <w:sz w:val="22"/>
        </w:rPr>
      </w:pPr>
      <w:r w:rsidRPr="009A4635">
        <w:rPr>
          <w:rFonts w:ascii="Urbanist" w:eastAsiaTheme="minorHAnsi" w:hAnsi="Urbanist" w:cstheme="minorBidi"/>
          <w:b/>
          <w:bCs/>
          <w:color w:val="auto"/>
          <w:sz w:val="22"/>
        </w:rPr>
        <w:t>QlikView / Qlik Sense / Qlik Data Integration / TimeXtender / …</w:t>
      </w:r>
    </w:p>
    <w:p w14:paraId="564E8B5B" w14:textId="72CA55E5" w:rsidR="005C796B" w:rsidRDefault="005C796B" w:rsidP="005C796B">
      <w:pPr>
        <w:pStyle w:val="Heading1"/>
        <w:numPr>
          <w:ilvl w:val="0"/>
          <w:numId w:val="0"/>
        </w:numPr>
        <w:spacing w:after="120"/>
      </w:pPr>
      <w:r>
        <w:lastRenderedPageBreak/>
        <w:t xml:space="preserve">Professional experiences </w:t>
      </w:r>
      <w:r>
        <w:t>before</w:t>
      </w:r>
      <w:r>
        <w:t xml:space="preserve"> Agilos (Beyond Data)</w:t>
      </w:r>
    </w:p>
    <w:p w14:paraId="70D53DE1" w14:textId="77777777" w:rsidR="00035649" w:rsidRDefault="00035649" w:rsidP="00035649">
      <w:pPr>
        <w:rPr>
          <w:rFonts w:ascii="Urbanist" w:hAnsi="Urbanist"/>
        </w:rPr>
      </w:pPr>
      <w:r>
        <w:rPr>
          <w:rFonts w:ascii="Urbanist" w:hAnsi="Urbanist"/>
          <w:color w:val="3756F5"/>
        </w:rPr>
        <w:t xml:space="preserve">BI &amp; SAP HANA specialist </w:t>
      </w:r>
      <w:r w:rsidRPr="009A4635">
        <w:rPr>
          <w:rFonts w:ascii="Calibri Light" w:hAnsi="Calibri Light" w:cs="Calibri Light"/>
          <w:b/>
          <w:bCs/>
          <w:color w:val="56AF89"/>
        </w:rPr>
        <w:t>•</w:t>
      </w:r>
      <w:r w:rsidRPr="009A4635">
        <w:rPr>
          <w:rFonts w:ascii="Calibri Light" w:eastAsia="Times New Roman" w:hAnsi="Calibri Light" w:cs="Calibri Light"/>
          <w:b/>
          <w:color w:val="56AF89"/>
        </w:rPr>
        <w:t xml:space="preserve"> </w:t>
      </w:r>
      <w:r w:rsidRPr="0052466D">
        <w:rPr>
          <w:rFonts w:ascii="Calibri Light" w:eastAsia="Times New Roman" w:hAnsi="Calibri Light" w:cs="Calibri Light"/>
          <w:b/>
          <w:color w:val="56AF89"/>
        </w:rPr>
        <w:t>AtlasCopco, Belfius, Electrabel, Infrabel</w:t>
      </w:r>
      <w:r w:rsidRPr="009A4635">
        <w:rPr>
          <w:rFonts w:ascii="Calibri Light" w:eastAsia="Times New Roman" w:hAnsi="Calibri Light" w:cs="Calibri Light"/>
          <w:b/>
          <w:color w:val="56AF89"/>
        </w:rPr>
        <w:br/>
      </w:r>
      <w:r w:rsidRPr="00257441">
        <w:rPr>
          <w:rFonts w:ascii="Urbanist" w:hAnsi="Urbanist"/>
        </w:rPr>
        <w:t>The assignments consist of analyzing business requirements and deliver pilot projects &amp; proof of concepts with the SAP HANA in memory database technology and SAP BusinessObjects front-end visualizations. This included data sources such as SAP BPC and SAP BW, Microsoft Analysis Services and SQL Server, Oracle databases &amp; multiple flat files. The role also required the management and coordination of consultants from multiple teams, based in Belgium, UK, USA, Ireland, India, Turkey and Shanghai.</w:t>
      </w:r>
      <w:r>
        <w:rPr>
          <w:rFonts w:ascii="Urbanist" w:hAnsi="Urbanist"/>
        </w:rPr>
        <w:br/>
      </w:r>
      <w:r w:rsidRPr="00257441">
        <w:rPr>
          <w:rFonts w:ascii="Urbanist" w:hAnsi="Urbanist"/>
          <w:b/>
        </w:rPr>
        <w:t>SAP HANA / SAP BusinessObjects</w:t>
      </w:r>
    </w:p>
    <w:p w14:paraId="3FB3E2F7" w14:textId="77777777" w:rsidR="00035649" w:rsidRPr="00020ADE" w:rsidRDefault="00035649" w:rsidP="00035649">
      <w:pPr>
        <w:pStyle w:val="JobDetails"/>
        <w:rPr>
          <w:rFonts w:ascii="Calibri Light" w:hAnsi="Calibri Light" w:cs="Calibri Light"/>
        </w:rPr>
      </w:pPr>
      <w:r w:rsidRPr="00C17166">
        <w:rPr>
          <w:rFonts w:ascii="Urbanist" w:eastAsiaTheme="minorHAnsi" w:hAnsi="Urbanist" w:cstheme="minorBidi"/>
          <w:color w:val="3756F5"/>
        </w:rPr>
        <w:t>BI &amp; SAP HANA specialist, Business Development, Innovation Principal</w:t>
      </w:r>
      <w:r>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SAP</w:t>
      </w:r>
    </w:p>
    <w:p w14:paraId="7316EBE1" w14:textId="77777777" w:rsidR="00035649" w:rsidRPr="00C17166" w:rsidRDefault="00035649" w:rsidP="00035649">
      <w:pPr>
        <w:pStyle w:val="Whitetext"/>
        <w:ind w:right="4"/>
        <w:jc w:val="both"/>
        <w:rPr>
          <w:rFonts w:ascii="Urbanist" w:eastAsiaTheme="minorHAnsi" w:hAnsi="Urbanist" w:cstheme="minorBidi"/>
          <w:bCs/>
          <w:color w:val="auto"/>
          <w:sz w:val="22"/>
        </w:rPr>
      </w:pPr>
      <w:r>
        <w:rPr>
          <w:rFonts w:ascii="Urbanist" w:eastAsiaTheme="minorHAnsi" w:hAnsi="Urbanist" w:cstheme="minorBidi"/>
          <w:bCs/>
          <w:color w:val="auto"/>
          <w:sz w:val="22"/>
        </w:rPr>
        <w:t xml:space="preserve">Diverse </w:t>
      </w:r>
      <w:r w:rsidRPr="00C17166">
        <w:rPr>
          <w:rFonts w:ascii="Urbanist" w:eastAsiaTheme="minorHAnsi" w:hAnsi="Urbanist" w:cstheme="minorBidi"/>
          <w:bCs/>
          <w:color w:val="auto"/>
          <w:sz w:val="22"/>
        </w:rPr>
        <w:t>Presales Activities at SAP</w:t>
      </w:r>
      <w:r>
        <w:rPr>
          <w:rFonts w:ascii="Urbanist" w:eastAsiaTheme="minorHAnsi" w:hAnsi="Urbanist" w:cstheme="minorBidi"/>
          <w:bCs/>
          <w:color w:val="auto"/>
          <w:sz w:val="22"/>
        </w:rPr>
        <w:t xml:space="preserve"> </w:t>
      </w:r>
      <w:r w:rsidRPr="00C17166">
        <w:rPr>
          <w:rFonts w:ascii="Urbanist" w:eastAsiaTheme="minorHAnsi" w:hAnsi="Urbanist" w:cstheme="minorBidi"/>
          <w:bCs/>
          <w:color w:val="auto"/>
          <w:sz w:val="22"/>
        </w:rPr>
        <w:t>:</w:t>
      </w:r>
    </w:p>
    <w:p w14:paraId="516401E3"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Keynote presentations on business topics, in front of big audiences</w:t>
      </w:r>
    </w:p>
    <w:p w14:paraId="04A931B8"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Customer meetings, including discussions on BI &amp; SAP Strategy</w:t>
      </w:r>
    </w:p>
    <w:p w14:paraId="69E5018F"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Business Development on the complete SAP offering for SAP Industry customers</w:t>
      </w:r>
    </w:p>
    <w:p w14:paraId="1179C11D"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Innovation Principal role, promoting cloud, mobile, analytics, …</w:t>
      </w:r>
    </w:p>
    <w:p w14:paraId="06F23A2C"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Hosting C-level design thinking workshops, with business strategic discussions</w:t>
      </w:r>
    </w:p>
    <w:p w14:paraId="15AE6C26"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Building complex Proof-of-Concepts, involving SAP consultants for multiple modules</w:t>
      </w:r>
    </w:p>
    <w:p w14:paraId="5F77B031"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Delivering the HANA Technical Academy, with customer coaching and hands-on.</w:t>
      </w:r>
    </w:p>
    <w:p w14:paraId="0DAF1F18" w14:textId="77777777" w:rsidR="00035649" w:rsidRDefault="00035649" w:rsidP="00035649">
      <w:pPr>
        <w:pStyle w:val="JobDetails"/>
        <w:rPr>
          <w:rFonts w:ascii="Calibri Light" w:hAnsi="Calibri Light" w:cs="Calibri Light"/>
          <w:b/>
          <w:bCs/>
          <w:color w:val="030649" w:themeColor="text1"/>
        </w:rPr>
      </w:pPr>
      <w:r w:rsidRPr="00257441">
        <w:rPr>
          <w:rFonts w:ascii="Urbanist" w:hAnsi="Urbanist"/>
          <w:b/>
          <w:bCs/>
        </w:rPr>
        <w:t>SAP HANA / SAP BusinessObjects</w:t>
      </w:r>
      <w:r w:rsidRPr="00257441">
        <w:rPr>
          <w:rFonts w:ascii="Urbanist" w:hAnsi="Urbanist"/>
          <w:b/>
          <w:bCs/>
        </w:rPr>
        <w:br/>
      </w:r>
    </w:p>
    <w:p w14:paraId="1248A6A6" w14:textId="77777777" w:rsidR="00035649" w:rsidRPr="00020ADE" w:rsidRDefault="00035649" w:rsidP="00035649">
      <w:pPr>
        <w:pStyle w:val="JobDetails"/>
        <w:rPr>
          <w:rFonts w:ascii="Calibri Light" w:hAnsi="Calibri Light" w:cs="Calibri Light"/>
        </w:rPr>
      </w:pPr>
      <w:r w:rsidRPr="00C17166">
        <w:rPr>
          <w:rFonts w:ascii="Urbanist" w:eastAsiaTheme="minorHAnsi" w:hAnsi="Urbanist" w:cstheme="minorBidi"/>
          <w:color w:val="3756F5"/>
        </w:rPr>
        <w:t>BI specialist</w:t>
      </w:r>
      <w:r>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Federal Express</w:t>
      </w:r>
    </w:p>
    <w:p w14:paraId="082DFA5C" w14:textId="77777777" w:rsidR="00035649" w:rsidRPr="00C17166" w:rsidRDefault="00035649" w:rsidP="00035649">
      <w:pPr>
        <w:pStyle w:val="Whitetext"/>
        <w:ind w:right="4"/>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By discussing with the business users, the role was to define the specifications of the Business Objects dashboards &amp; reports for Sales, Marketing, Services, etc… and support the local business and IT team for the first implementation of Business Objects.</w:t>
      </w:r>
    </w:p>
    <w:p w14:paraId="66EA5CE8" w14:textId="77777777" w:rsidR="00035649" w:rsidRPr="00C17166" w:rsidRDefault="00035649" w:rsidP="00035649">
      <w:pPr>
        <w:pStyle w:val="JobDetails"/>
        <w:rPr>
          <w:rFonts w:ascii="Urbanist" w:hAnsi="Urbanist"/>
          <w:b/>
          <w:bCs/>
        </w:rPr>
      </w:pPr>
      <w:r w:rsidRPr="00C17166">
        <w:rPr>
          <w:rFonts w:ascii="Urbanist" w:hAnsi="Urbanist"/>
          <w:b/>
          <w:bCs/>
        </w:rPr>
        <w:t>BusinessObjects Web Intelligence on top of Oracle &amp; Peoplesoft</w:t>
      </w:r>
    </w:p>
    <w:p w14:paraId="47FB270B" w14:textId="77777777" w:rsidR="00035649" w:rsidRDefault="00035649" w:rsidP="00035649">
      <w:pPr>
        <w:pStyle w:val="Whitetext"/>
        <w:ind w:right="4"/>
        <w:jc w:val="both"/>
        <w:rPr>
          <w:rFonts w:ascii="Calibri Light" w:hAnsi="Calibri Light" w:cs="Calibri Light"/>
          <w:b/>
          <w:bCs/>
          <w:color w:val="215293"/>
          <w:sz w:val="22"/>
        </w:rPr>
      </w:pPr>
    </w:p>
    <w:p w14:paraId="0915A704" w14:textId="77777777" w:rsidR="00035649" w:rsidRPr="00020ADE" w:rsidRDefault="00035649" w:rsidP="00035649">
      <w:pPr>
        <w:pStyle w:val="JobDetails"/>
        <w:rPr>
          <w:rFonts w:ascii="Calibri Light" w:hAnsi="Calibri Light" w:cs="Calibri Light"/>
        </w:rPr>
      </w:pPr>
      <w:r w:rsidRPr="00C17166">
        <w:rPr>
          <w:rFonts w:ascii="Urbanist" w:eastAsiaTheme="minorHAnsi" w:hAnsi="Urbanist" w:cstheme="minorBidi"/>
          <w:color w:val="3756F5"/>
        </w:rPr>
        <w:t>BI specialist</w:t>
      </w:r>
      <w:r>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BPost</w:t>
      </w:r>
    </w:p>
    <w:p w14:paraId="1EB50C03" w14:textId="77777777" w:rsidR="00035649" w:rsidRPr="00C17166" w:rsidRDefault="00035649" w:rsidP="00035649">
      <w:pPr>
        <w:pStyle w:val="Whitetext"/>
        <w:ind w:right="4"/>
        <w:jc w:val="both"/>
        <w:rPr>
          <w:rFonts w:ascii="Urbanist" w:eastAsiaTheme="minorHAnsi" w:hAnsi="Urbanist" w:cstheme="minorBidi"/>
          <w:color w:val="auto"/>
          <w:sz w:val="22"/>
        </w:rPr>
      </w:pPr>
      <w:r w:rsidRPr="00C17166">
        <w:rPr>
          <w:rFonts w:ascii="Urbanist" w:eastAsiaTheme="minorHAnsi" w:hAnsi="Urbanist" w:cstheme="minorBidi"/>
          <w:color w:val="auto"/>
          <w:sz w:val="22"/>
        </w:rPr>
        <w:t>During a global BI tool selection process, a complete Proof-of-Concept has been realized to showcase the capabilities of the BusinessObjects tool. This included the creation of a complete BI environment, using MS SQL Server, BusinessObjects Data Integrator, and BusinessObjects Enterprise servers, and demonstrating on-the-fly the loading of a new datafile using Data Integrator, and visualizing the data in BusinessObjects front-end tools (Web Intelligence and Xcelsius Dashboards).</w:t>
      </w:r>
    </w:p>
    <w:p w14:paraId="229A947A" w14:textId="77777777" w:rsidR="00035649" w:rsidRPr="00C17166" w:rsidRDefault="00035649" w:rsidP="00035649">
      <w:pPr>
        <w:pStyle w:val="JobDetails"/>
        <w:rPr>
          <w:rFonts w:ascii="Urbanist" w:hAnsi="Urbanist"/>
          <w:b/>
          <w:bCs/>
        </w:rPr>
      </w:pPr>
      <w:r w:rsidRPr="00C17166">
        <w:rPr>
          <w:rFonts w:ascii="Urbanist" w:hAnsi="Urbanist"/>
          <w:b/>
          <w:bCs/>
        </w:rPr>
        <w:t>BusinessObjects Data Integrator / BusinessObjects Web Intelligence / BusinessObjects Xcelsius</w:t>
      </w:r>
    </w:p>
    <w:p w14:paraId="1F3EC771" w14:textId="77777777" w:rsidR="00035649" w:rsidRDefault="00035649" w:rsidP="00035649">
      <w:pPr>
        <w:pStyle w:val="JobDetails"/>
        <w:rPr>
          <w:rFonts w:ascii="Calibri Light" w:hAnsi="Calibri Light" w:cs="Calibri Light"/>
          <w:b/>
          <w:bCs/>
          <w:color w:val="030649" w:themeColor="text1"/>
        </w:rPr>
      </w:pPr>
    </w:p>
    <w:p w14:paraId="4675F997" w14:textId="77777777" w:rsidR="00035649" w:rsidRPr="00020ADE" w:rsidRDefault="00035649" w:rsidP="00035649">
      <w:pPr>
        <w:pStyle w:val="JobDetails"/>
        <w:rPr>
          <w:rFonts w:ascii="Calibri Light" w:hAnsi="Calibri Light" w:cs="Calibri Light"/>
        </w:rPr>
      </w:pPr>
      <w:r w:rsidRPr="00C17166">
        <w:rPr>
          <w:rFonts w:ascii="Urbanist" w:eastAsiaTheme="minorHAnsi" w:hAnsi="Urbanist" w:cstheme="minorBidi"/>
          <w:color w:val="3756F5"/>
        </w:rPr>
        <w:t>Technical Account Manager</w:t>
      </w:r>
      <w:r>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sidRPr="00EF46F1">
        <w:rPr>
          <w:rFonts w:ascii="Calibri Light" w:hAnsi="Calibri Light" w:cs="Calibri Light"/>
          <w:b/>
          <w:bCs/>
          <w:color w:val="56AF89"/>
        </w:rPr>
        <w:t>Colruyt, Sanoma, VUM, Nationale Bank, Belgacom, Fortis, Volvo</w:t>
      </w:r>
    </w:p>
    <w:p w14:paraId="36F4F0E5" w14:textId="77777777" w:rsidR="00035649" w:rsidRPr="00C17166" w:rsidRDefault="00035649" w:rsidP="00035649">
      <w:pPr>
        <w:pStyle w:val="Whitetext"/>
        <w:ind w:right="4"/>
        <w:jc w:val="both"/>
        <w:rPr>
          <w:rFonts w:ascii="Urbanist" w:eastAsiaTheme="minorHAnsi" w:hAnsi="Urbanist" w:cstheme="minorBidi"/>
          <w:bCs/>
          <w:color w:val="auto"/>
          <w:sz w:val="22"/>
        </w:rPr>
      </w:pPr>
      <w:r w:rsidRPr="00C17166">
        <w:rPr>
          <w:rFonts w:ascii="Urbanist" w:eastAsiaTheme="minorHAnsi" w:hAnsi="Urbanist" w:cstheme="minorBidi"/>
          <w:bCs/>
          <w:color w:val="auto"/>
          <w:sz w:val="22"/>
        </w:rPr>
        <w:t>For key customers, frequent customer meetings were organized were several BI subjects were discussed. The topics were about running projects, support issues, future projects, new product evolutions, etc…</w:t>
      </w:r>
    </w:p>
    <w:p w14:paraId="6DCA4F44" w14:textId="77777777" w:rsidR="00035649" w:rsidRPr="00C17166" w:rsidRDefault="00035649" w:rsidP="00035649">
      <w:pPr>
        <w:pStyle w:val="JobDetails"/>
        <w:rPr>
          <w:rFonts w:ascii="Urbanist" w:hAnsi="Urbanist"/>
          <w:b/>
          <w:bCs/>
        </w:rPr>
      </w:pPr>
      <w:r w:rsidRPr="00C17166">
        <w:rPr>
          <w:rFonts w:ascii="Urbanist" w:hAnsi="Urbanist"/>
          <w:b/>
          <w:bCs/>
        </w:rPr>
        <w:t>BusinessObjects Web Intelligence / BusinessObjects Set Analysis</w:t>
      </w:r>
    </w:p>
    <w:p w14:paraId="054FC7E3" w14:textId="77777777" w:rsidR="00035649" w:rsidRPr="00976BD7" w:rsidRDefault="00035649" w:rsidP="00035649">
      <w:pPr>
        <w:pStyle w:val="Whitetext"/>
        <w:ind w:right="4"/>
        <w:jc w:val="both"/>
        <w:rPr>
          <w:rFonts w:ascii="Calibri Light" w:hAnsi="Calibri Light" w:cs="Calibri Light"/>
          <w:b/>
          <w:bCs/>
          <w:color w:val="215293"/>
          <w:sz w:val="22"/>
        </w:rPr>
      </w:pPr>
    </w:p>
    <w:p w14:paraId="60B3FD65" w14:textId="77777777" w:rsidR="00035649" w:rsidRPr="00020ADE" w:rsidRDefault="00035649" w:rsidP="00035649">
      <w:pPr>
        <w:pStyle w:val="JobDetails"/>
        <w:rPr>
          <w:rFonts w:ascii="Calibri Light" w:hAnsi="Calibri Light" w:cs="Calibri Light"/>
        </w:rPr>
      </w:pPr>
      <w:r w:rsidRPr="00C17166">
        <w:rPr>
          <w:rFonts w:ascii="Urbanist" w:eastAsiaTheme="minorHAnsi" w:hAnsi="Urbanist" w:cstheme="minorBidi"/>
          <w:color w:val="3756F5"/>
        </w:rPr>
        <w:t>Presales &amp; Presales Manager</w:t>
      </w:r>
      <w:r>
        <w:rPr>
          <w:rFonts w:ascii="Calibri Light" w:hAnsi="Calibri Light" w:cs="Calibri Light"/>
          <w:b/>
          <w:bCs/>
          <w:color w:val="030649" w:themeColor="text1"/>
        </w:rPr>
        <w:t xml:space="preserve"> </w:t>
      </w:r>
      <w:r w:rsidRPr="00020ADE">
        <w:rPr>
          <w:rFonts w:ascii="Calibri Light" w:hAnsi="Calibri Light" w:cs="Calibri Light"/>
          <w:color w:val="56AF89"/>
        </w:rPr>
        <w:t>•</w:t>
      </w:r>
      <w:r>
        <w:rPr>
          <w:rFonts w:ascii="Calibri Light" w:hAnsi="Calibri Light" w:cs="Calibri Light"/>
          <w:color w:val="56AF89"/>
        </w:rPr>
        <w:t xml:space="preserve"> </w:t>
      </w:r>
      <w:r>
        <w:rPr>
          <w:rFonts w:ascii="Calibri Light" w:hAnsi="Calibri Light" w:cs="Calibri Light"/>
          <w:b/>
          <w:bCs/>
          <w:color w:val="56AF89"/>
        </w:rPr>
        <w:t>Business Objects</w:t>
      </w:r>
    </w:p>
    <w:p w14:paraId="740CF2CA" w14:textId="77777777" w:rsidR="00035649" w:rsidRPr="00C17166" w:rsidRDefault="00035649" w:rsidP="00035649">
      <w:pPr>
        <w:pStyle w:val="Whitetext"/>
        <w:ind w:right="4"/>
        <w:jc w:val="both"/>
        <w:rPr>
          <w:rFonts w:ascii="Urbanist" w:eastAsiaTheme="minorHAnsi" w:hAnsi="Urbanist" w:cstheme="minorBidi"/>
          <w:color w:val="auto"/>
          <w:sz w:val="22"/>
        </w:rPr>
      </w:pPr>
      <w:r w:rsidRPr="00C17166">
        <w:rPr>
          <w:rFonts w:ascii="Urbanist" w:eastAsiaTheme="minorHAnsi" w:hAnsi="Urbanist" w:cstheme="minorBidi"/>
          <w:color w:val="auto"/>
          <w:sz w:val="22"/>
        </w:rPr>
        <w:t>Presales activities at BusinessObjects included :</w:t>
      </w:r>
    </w:p>
    <w:p w14:paraId="2FCB2D30"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Presentation &amp; Demonstration of the company strategy &amp; all BusinessObjects tools</w:t>
      </w:r>
    </w:p>
    <w:p w14:paraId="20916361"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Realization of customized demonstrations with customer data</w:t>
      </w:r>
    </w:p>
    <w:p w14:paraId="049E4B05"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Customer discovery workshops &amp; BI scoping discussions</w:t>
      </w:r>
    </w:p>
    <w:p w14:paraId="47B0BCEF"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Answering detailed RFP requirements (both functional and technical)</w:t>
      </w:r>
    </w:p>
    <w:p w14:paraId="624CE68D" w14:textId="77777777" w:rsidR="00035649" w:rsidRPr="00C17166" w:rsidRDefault="00035649" w:rsidP="00035649">
      <w:pPr>
        <w:pStyle w:val="Whitetext"/>
        <w:ind w:right="4"/>
        <w:jc w:val="both"/>
        <w:rPr>
          <w:rFonts w:ascii="Urbanist" w:eastAsiaTheme="minorHAnsi" w:hAnsi="Urbanist" w:cstheme="minorBidi"/>
          <w:color w:val="auto"/>
          <w:sz w:val="22"/>
        </w:rPr>
      </w:pPr>
      <w:r w:rsidRPr="00C17166">
        <w:rPr>
          <w:rFonts w:ascii="Urbanist" w:eastAsiaTheme="minorHAnsi" w:hAnsi="Urbanist" w:cstheme="minorBidi"/>
          <w:color w:val="auto"/>
          <w:sz w:val="22"/>
        </w:rPr>
        <w:t>Presales management :</w:t>
      </w:r>
    </w:p>
    <w:p w14:paraId="3B35A53C"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BeNeLux presales manager</w:t>
      </w:r>
    </w:p>
    <w:p w14:paraId="1410CBDC"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Leading a team of 8 Belgian and Dutch presales</w:t>
      </w:r>
    </w:p>
    <w:p w14:paraId="63698153"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Making every member of the team grow &amp; develop their talents</w:t>
      </w:r>
    </w:p>
    <w:p w14:paraId="61933527" w14:textId="77777777" w:rsidR="00035649" w:rsidRPr="00C17166" w:rsidRDefault="00035649" w:rsidP="00035649">
      <w:pPr>
        <w:pStyle w:val="Whitetext"/>
        <w:numPr>
          <w:ilvl w:val="0"/>
          <w:numId w:val="23"/>
        </w:numPr>
        <w:ind w:left="630" w:right="4" w:hanging="270"/>
        <w:jc w:val="both"/>
        <w:rPr>
          <w:rFonts w:ascii="Urbanist" w:eastAsiaTheme="minorHAnsi" w:hAnsi="Urbanist" w:cstheme="minorBidi"/>
          <w:color w:val="auto"/>
          <w:sz w:val="22"/>
        </w:rPr>
      </w:pPr>
      <w:r w:rsidRPr="00C17166">
        <w:rPr>
          <w:rFonts w:ascii="Urbanist" w:eastAsiaTheme="minorHAnsi" w:hAnsi="Urbanist" w:cstheme="minorBidi"/>
          <w:color w:val="auto"/>
          <w:sz w:val="22"/>
        </w:rPr>
        <w:t>Building a team spirit, organizing knowledge exchange between team members</w:t>
      </w:r>
    </w:p>
    <w:p w14:paraId="79CB5DDC" w14:textId="7AEE2FB9" w:rsidR="00210944" w:rsidRPr="00035649" w:rsidRDefault="00035649" w:rsidP="00035649">
      <w:pPr>
        <w:pStyle w:val="JobDetails"/>
        <w:rPr>
          <w:rFonts w:ascii="Urbanist" w:hAnsi="Urbanist"/>
          <w:b/>
          <w:bCs/>
        </w:rPr>
      </w:pPr>
      <w:r w:rsidRPr="00C17166">
        <w:rPr>
          <w:rFonts w:ascii="Urbanist" w:hAnsi="Urbanist"/>
          <w:b/>
          <w:bCs/>
        </w:rPr>
        <w:t>All BusinessObjects Tools</w:t>
      </w:r>
    </w:p>
    <w:sectPr w:rsidR="00210944" w:rsidRPr="00035649" w:rsidSect="003F112C">
      <w:headerReference w:type="default" r:id="rId18"/>
      <w:footerReference w:type="default" r:id="rId19"/>
      <w:headerReference w:type="first" r:id="rId20"/>
      <w:footerReference w:type="first" r:id="rId21"/>
      <w:pgSz w:w="11906" w:h="16838"/>
      <w:pgMar w:top="992" w:right="567" w:bottom="709" w:left="709" w:header="227" w:footer="5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FE95" w14:textId="77777777" w:rsidR="00B41CA0" w:rsidRDefault="00B41CA0">
      <w:r>
        <w:separator/>
      </w:r>
    </w:p>
  </w:endnote>
  <w:endnote w:type="continuationSeparator" w:id="0">
    <w:p w14:paraId="1C9238F0" w14:textId="77777777" w:rsidR="00B41CA0" w:rsidRDefault="00B41CA0">
      <w:r>
        <w:continuationSeparator/>
      </w:r>
    </w:p>
  </w:endnote>
  <w:endnote w:type="continuationNotice" w:id="1">
    <w:p w14:paraId="63F30EDA" w14:textId="77777777" w:rsidR="00B41CA0" w:rsidRDefault="00B41C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rbanist">
    <w:altName w:val="Cambria"/>
    <w:charset w:val="00"/>
    <w:family w:val="swiss"/>
    <w:pitch w:val="variable"/>
    <w:sig w:usb0="A00000EF" w:usb1="0000207B" w:usb2="00000028" w:usb3="00000000" w:csb0="00000093" w:csb1="00000000"/>
    <w:embedRegular r:id="rId1" w:fontKey="{32225A15-AC4A-4F82-8CA7-16573DBCE07C}"/>
    <w:embedBold r:id="rId2" w:fontKey="{8BD40702-E6E6-432E-B646-FED5DC392041}"/>
    <w:embedItalic r:id="rId3" w:fontKey="{F588C146-232B-4372-B897-5ACCEF9FE1C5}"/>
  </w:font>
  <w:font w:name="Aptos">
    <w:charset w:val="00"/>
    <w:family w:val="swiss"/>
    <w:pitch w:val="variable"/>
    <w:sig w:usb0="20000287" w:usb1="00000003" w:usb2="00000000" w:usb3="00000000" w:csb0="0000019F" w:csb1="00000000"/>
    <w:embedRegular r:id="rId4" w:fontKey="{302F34DE-A6BC-40FA-A69D-9188819C20E7}"/>
    <w:embedBold r:id="rId5" w:fontKey="{AB0FC64E-44B5-442F-9183-DE94620810C0}"/>
  </w:font>
  <w:font w:name="Century Gothic">
    <w:panose1 w:val="020B0502020202020204"/>
    <w:charset w:val="00"/>
    <w:family w:val="swiss"/>
    <w:pitch w:val="variable"/>
    <w:sig w:usb0="00000287" w:usb1="00000000" w:usb2="00000000" w:usb3="00000000" w:csb0="0000009F" w:csb1="00000000"/>
    <w:embedRegular r:id="rId6" w:fontKey="{44D9F181-3DDA-4C6A-9DCB-1EA4D8490614}"/>
    <w:embedBold r:id="rId7" w:fontKey="{5C43B711-3BAB-4484-A1D8-DBA4BA753B06}"/>
    <w:embedItalic r:id="rId8" w:fontKey="{A0925D84-188A-41AE-B40D-C58A846180A8}"/>
    <w:embedBoldItalic r:id="rId9" w:fontKey="{B9CA342B-E096-4755-AC47-D22E08557E2F}"/>
  </w:font>
  <w:font w:name="Aptos Display">
    <w:charset w:val="00"/>
    <w:family w:val="swiss"/>
    <w:pitch w:val="variable"/>
    <w:sig w:usb0="20000287" w:usb1="00000003" w:usb2="00000000" w:usb3="00000000" w:csb0="0000019F" w:csb1="00000000"/>
    <w:embedRegular r:id="rId10" w:fontKey="{2DD28FE8-C41E-49E6-A181-C78BE01B8B06}"/>
    <w:embedBold r:id="rId11" w:fontKey="{B24EA343-5EEE-44BF-A8CF-D9820CD6F310}"/>
    <w:embedItalic r:id="rId12" w:fontKey="{3A064FE9-7BAA-488B-A282-8163CED57741}"/>
    <w:embedBoldItalic r:id="rId13" w:fontKey="{D8E6B65A-07E3-40E6-98F4-B140F0EC8FE9}"/>
  </w:font>
  <w:font w:name="Tahoma">
    <w:panose1 w:val="020B0604030504040204"/>
    <w:charset w:val="00"/>
    <w:family w:val="swiss"/>
    <w:pitch w:val="variable"/>
    <w:sig w:usb0="E1002EFF" w:usb1="C000605B" w:usb2="00000029" w:usb3="00000000" w:csb0="000101FF" w:csb1="00000000"/>
    <w:embedRegular r:id="rId14" w:fontKey="{1DF35596-33F2-4D8A-B357-57E57F4F4AB4}"/>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5" w:fontKey="{152763C8-8D71-4CA1-B399-03D92EF73254}"/>
  </w:font>
  <w:font w:name="Century">
    <w:panose1 w:val="02040604050505020304"/>
    <w:charset w:val="00"/>
    <w:family w:val="roman"/>
    <w:pitch w:val="variable"/>
    <w:sig w:usb0="00000287" w:usb1="00000000" w:usb2="00000000" w:usb3="00000000" w:csb0="0000009F" w:csb1="00000000"/>
    <w:embedRegular r:id="rId16" w:fontKey="{F733F17D-0862-420F-A0A4-DE4071DD117A}"/>
  </w:font>
  <w:font w:name="Georgia">
    <w:panose1 w:val="02040502050405020303"/>
    <w:charset w:val="00"/>
    <w:family w:val="roman"/>
    <w:pitch w:val="variable"/>
    <w:sig w:usb0="00000287" w:usb1="00000000" w:usb2="00000000" w:usb3="00000000" w:csb0="0000009F" w:csb1="00000000"/>
    <w:embedRegular r:id="rId17" w:fontKey="{2A4A0136-5339-4B00-97FB-6DE008570090}"/>
    <w:embedBold r:id="rId18" w:fontKey="{12050CF8-44B4-4CCC-B7E0-F13738A9C9BB}"/>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9" w:fontKey="{53490646-5578-498A-B00D-9E5059C52EB6}"/>
    <w:embedBold r:id="rId20" w:fontKey="{C3B0C398-BA10-40CC-B14D-46CE06B9F9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C8A9" w14:textId="1A63B77F" w:rsidR="003864B6" w:rsidRPr="00753CD0" w:rsidRDefault="003F112C" w:rsidP="003864B6">
    <w:pPr>
      <w:jc w:val="center"/>
      <w:rPr>
        <w:lang w:val="fr-BE"/>
      </w:rPr>
    </w:pPr>
    <w:r>
      <w:rPr>
        <w:b/>
        <w:bCs/>
        <w:noProof/>
        <w:color w:val="2D2F67"/>
      </w:rPr>
      <w:drawing>
        <wp:anchor distT="0" distB="0" distL="114300" distR="114300" simplePos="0" relativeHeight="251658240" behindDoc="0" locked="0" layoutInCell="1" allowOverlap="1" wp14:anchorId="17435D23" wp14:editId="1D69CAA4">
          <wp:simplePos x="0" y="0"/>
          <wp:positionH relativeFrom="page">
            <wp:posOffset>3332480</wp:posOffset>
          </wp:positionH>
          <wp:positionV relativeFrom="paragraph">
            <wp:posOffset>374650</wp:posOffset>
          </wp:positionV>
          <wp:extent cx="895350" cy="363855"/>
          <wp:effectExtent l="0" t="0" r="0" b="0"/>
          <wp:wrapSquare wrapText="bothSides"/>
          <wp:docPr id="881228326" name="Picture 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5743" name="Picture 9" descr="A blue and green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95350" cy="363855"/>
                  </a:xfrm>
                  <a:prstGeom prst="rect">
                    <a:avLst/>
                  </a:prstGeom>
                </pic:spPr>
              </pic:pic>
            </a:graphicData>
          </a:graphic>
          <wp14:sizeRelH relativeFrom="page">
            <wp14:pctWidth>0</wp14:pctWidth>
          </wp14:sizeRelH>
          <wp14:sizeRelV relativeFrom="page">
            <wp14:pctHeight>0</wp14:pctHeight>
          </wp14:sizeRelV>
        </wp:anchor>
      </w:drawing>
    </w:r>
    <w:r w:rsidR="003864B6" w:rsidRPr="00753CD0">
      <w:rPr>
        <w:b/>
        <w:bCs/>
        <w:color w:val="2D2F67"/>
        <w:lang w:val="fr-BE"/>
      </w:rPr>
      <w:t xml:space="preserve">Beyond Data </w:t>
    </w:r>
    <w:r w:rsidR="003864B6" w:rsidRPr="00753CD0">
      <w:rPr>
        <w:color w:val="2D2F67"/>
        <w:lang w:val="fr-BE"/>
      </w:rPr>
      <w:t xml:space="preserve">| </w:t>
    </w:r>
    <w:r w:rsidR="003864B6" w:rsidRPr="00753CD0">
      <w:rPr>
        <w:color w:val="2D2F67"/>
        <w:sz w:val="20"/>
        <w:szCs w:val="20"/>
        <w:lang w:val="fr-BE"/>
      </w:rPr>
      <w:t>Avenue Arnaud Fraiteurlaan 15-23</w:t>
    </w:r>
    <w:r w:rsidR="00783520" w:rsidRPr="00753CD0">
      <w:rPr>
        <w:color w:val="2D2F67"/>
        <w:sz w:val="20"/>
        <w:szCs w:val="20"/>
        <w:lang w:val="fr-BE"/>
      </w:rPr>
      <w:t>, 1</w:t>
    </w:r>
    <w:r w:rsidR="003864B6" w:rsidRPr="00753CD0">
      <w:rPr>
        <w:color w:val="2D2F67"/>
        <w:sz w:val="20"/>
        <w:szCs w:val="20"/>
        <w:lang w:val="fr-BE"/>
      </w:rPr>
      <w:t>050 Brussels</w:t>
    </w:r>
    <w:r w:rsidR="00783520" w:rsidRPr="00753CD0">
      <w:rPr>
        <w:color w:val="2D2F67"/>
        <w:sz w:val="20"/>
        <w:szCs w:val="20"/>
        <w:lang w:val="fr-BE"/>
      </w:rPr>
      <w:t xml:space="preserve"> | </w:t>
    </w:r>
    <w:r w:rsidR="003864B6" w:rsidRPr="00753CD0">
      <w:rPr>
        <w:color w:val="2D2F67"/>
        <w:sz w:val="20"/>
        <w:szCs w:val="20"/>
        <w:lang w:val="fr-BE"/>
      </w:rPr>
      <w:t>21, Rue Glesener</w:t>
    </w:r>
    <w:r w:rsidR="00783520" w:rsidRPr="00753CD0">
      <w:rPr>
        <w:color w:val="2D2F67"/>
        <w:sz w:val="20"/>
        <w:szCs w:val="20"/>
        <w:lang w:val="fr-BE"/>
      </w:rPr>
      <w:t>,</w:t>
    </w:r>
    <w:r w:rsidR="003864B6" w:rsidRPr="00753CD0">
      <w:rPr>
        <w:color w:val="2D2F67"/>
        <w:sz w:val="20"/>
        <w:szCs w:val="20"/>
        <w:lang w:val="fr-BE"/>
      </w:rPr>
      <w:t xml:space="preserve"> L-1631 Luxembourg</w:t>
    </w:r>
    <w:r w:rsidR="003864B6" w:rsidRPr="00753CD0">
      <w:rPr>
        <w:lang w:val="fr-BE"/>
      </w:rPr>
      <w:br/>
    </w:r>
    <w:hyperlink r:id="rId4" w:history="1">
      <w:r w:rsidR="003864B6" w:rsidRPr="00753CD0">
        <w:rPr>
          <w:rStyle w:val="Hyperlink"/>
          <w:color w:val="850FEA"/>
          <w:lang w:val="fr-BE"/>
        </w:rPr>
        <w:t>www.beyond-data.group</w:t>
      </w:r>
    </w:hyperlink>
  </w:p>
  <w:p w14:paraId="4913E784" w14:textId="4907C494" w:rsidR="007154D1" w:rsidRPr="003864B6" w:rsidRDefault="007154D1">
    <w:pPr>
      <w:pBdr>
        <w:top w:val="nil"/>
        <w:left w:val="nil"/>
        <w:bottom w:val="nil"/>
        <w:right w:val="nil"/>
        <w:between w:val="nil"/>
      </w:pBdr>
      <w:tabs>
        <w:tab w:val="center" w:pos="4536"/>
        <w:tab w:val="right" w:pos="9072"/>
      </w:tabs>
      <w:rPr>
        <w:rFonts w:ascii="Times New Roman" w:eastAsia="Times New Roman" w:hAnsi="Times New Roman" w:cs="Times New Roman"/>
        <w:color w:val="000000"/>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CEB7" w14:textId="18A0CE36" w:rsidR="00C33B85" w:rsidRPr="00E00A04" w:rsidRDefault="003F112C" w:rsidP="00C33B85">
    <w:pPr>
      <w:pStyle w:val="Footer"/>
    </w:pPr>
    <w:r>
      <w:rPr>
        <w:b/>
        <w:bCs/>
        <w:noProof/>
        <w:color w:val="2D2F67"/>
      </w:rPr>
      <w:drawing>
        <wp:anchor distT="0" distB="0" distL="114300" distR="114300" simplePos="0" relativeHeight="251658245" behindDoc="0" locked="0" layoutInCell="1" allowOverlap="1" wp14:anchorId="6C1B9A32" wp14:editId="31C6853C">
          <wp:simplePos x="0" y="0"/>
          <wp:positionH relativeFrom="page">
            <wp:posOffset>3332480</wp:posOffset>
          </wp:positionH>
          <wp:positionV relativeFrom="paragraph">
            <wp:posOffset>207645</wp:posOffset>
          </wp:positionV>
          <wp:extent cx="895350" cy="363855"/>
          <wp:effectExtent l="0" t="0" r="0" b="0"/>
          <wp:wrapSquare wrapText="bothSides"/>
          <wp:docPr id="1383240076" name="Picture 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5743" name="Picture 9" descr="A blue and green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95350" cy="363855"/>
                  </a:xfrm>
                  <a:prstGeom prst="rect">
                    <a:avLst/>
                  </a:prstGeom>
                </pic:spPr>
              </pic:pic>
            </a:graphicData>
          </a:graphic>
          <wp14:sizeRelH relativeFrom="page">
            <wp14:pctWidth>0</wp14:pctWidth>
          </wp14:sizeRelH>
          <wp14:sizeRelV relativeFrom="page">
            <wp14:pctHeight>0</wp14:pctHeight>
          </wp14:sizeRelV>
        </wp:anchor>
      </w:drawing>
    </w:r>
  </w:p>
  <w:p w14:paraId="419032CC" w14:textId="28FD4DDD" w:rsidR="007154D1" w:rsidRPr="00C33B85" w:rsidRDefault="007154D1" w:rsidP="00C33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45DF" w14:textId="77777777" w:rsidR="00B41CA0" w:rsidRDefault="00B41CA0">
      <w:r>
        <w:separator/>
      </w:r>
    </w:p>
  </w:footnote>
  <w:footnote w:type="continuationSeparator" w:id="0">
    <w:p w14:paraId="1018DB7E" w14:textId="77777777" w:rsidR="00B41CA0" w:rsidRDefault="00B41CA0">
      <w:r>
        <w:continuationSeparator/>
      </w:r>
    </w:p>
  </w:footnote>
  <w:footnote w:type="continuationNotice" w:id="1">
    <w:p w14:paraId="05FAB2C8" w14:textId="77777777" w:rsidR="00B41CA0" w:rsidRDefault="00B41C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0949" w14:textId="77777777" w:rsidR="007154D1" w:rsidRPr="00341E39" w:rsidRDefault="00EC3332">
    <w:pPr>
      <w:tabs>
        <w:tab w:val="center" w:pos="4536"/>
        <w:tab w:val="right" w:pos="9072"/>
      </w:tabs>
      <w:ind w:left="284"/>
      <w:jc w:val="right"/>
      <w:rPr>
        <w:color w:val="030649" w:themeColor="text1"/>
      </w:rPr>
    </w:pPr>
    <w:r w:rsidRPr="00341E39">
      <w:rPr>
        <w:noProof/>
        <w:color w:val="030649" w:themeColor="text1"/>
      </w:rPr>
      <w:drawing>
        <wp:anchor distT="0" distB="0" distL="114300" distR="114300" simplePos="0" relativeHeight="251658244" behindDoc="0" locked="0" layoutInCell="1" allowOverlap="1" wp14:anchorId="2F683FEC" wp14:editId="56FE988C">
          <wp:simplePos x="0" y="0"/>
          <wp:positionH relativeFrom="page">
            <wp:posOffset>2608580</wp:posOffset>
          </wp:positionH>
          <wp:positionV relativeFrom="paragraph">
            <wp:posOffset>-29845</wp:posOffset>
          </wp:positionV>
          <wp:extent cx="2333625" cy="450215"/>
          <wp:effectExtent l="0" t="0" r="9525" b="6985"/>
          <wp:wrapSquare wrapText="bothSides"/>
          <wp:docPr id="1591293721" name="Picture 1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9834" name="Picture 16"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33625" cy="45021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324E" w14:textId="77777777" w:rsidR="007154D1" w:rsidRDefault="003864B6" w:rsidP="00A47E3A">
    <w:pPr>
      <w:pBdr>
        <w:top w:val="nil"/>
        <w:left w:val="nil"/>
        <w:bottom w:val="nil"/>
        <w:right w:val="nil"/>
        <w:between w:val="nil"/>
      </w:pBdr>
      <w:tabs>
        <w:tab w:val="left" w:pos="2484"/>
        <w:tab w:val="center" w:pos="4536"/>
        <w:tab w:val="right" w:pos="9072"/>
        <w:tab w:val="left" w:pos="2370"/>
        <w:tab w:val="right" w:pos="10085"/>
      </w:tabs>
      <w:spacing w:after="1200"/>
      <w:rPr>
        <w:color w:val="000000"/>
        <w:szCs w:val="20"/>
      </w:rPr>
    </w:pPr>
    <w:r>
      <w:rPr>
        <w:rFonts w:ascii="Urbanist" w:hAnsi="Urbanist"/>
        <w:noProof/>
        <w:sz w:val="28"/>
        <w:szCs w:val="28"/>
      </w:rPr>
      <w:drawing>
        <wp:anchor distT="0" distB="0" distL="114300" distR="114300" simplePos="0" relativeHeight="251658243" behindDoc="0" locked="0" layoutInCell="1" allowOverlap="1" wp14:anchorId="01818565" wp14:editId="65064F72">
          <wp:simplePos x="0" y="0"/>
          <wp:positionH relativeFrom="page">
            <wp:align>center</wp:align>
          </wp:positionH>
          <wp:positionV relativeFrom="paragraph">
            <wp:posOffset>153035</wp:posOffset>
          </wp:positionV>
          <wp:extent cx="2987040" cy="577850"/>
          <wp:effectExtent l="0" t="0" r="3810" b="0"/>
          <wp:wrapSquare wrapText="bothSides"/>
          <wp:docPr id="1799689082" name="Picture 6"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5381" name="Picture 6"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87040" cy="577850"/>
                  </a:xfrm>
                  <a:prstGeom prst="rect">
                    <a:avLst/>
                  </a:prstGeom>
                </pic:spPr>
              </pic:pic>
            </a:graphicData>
          </a:graphic>
          <wp14:sizeRelH relativeFrom="page">
            <wp14:pctWidth>0</wp14:pctWidth>
          </wp14:sizeRelH>
          <wp14:sizeRelV relativeFrom="page">
            <wp14:pctHeight>0</wp14:pctHeight>
          </wp14:sizeRelV>
        </wp:anchor>
      </w:drawing>
    </w:r>
    <w:r w:rsidR="00A47E3A">
      <w:rPr>
        <w:color w:val="000000"/>
        <w:szCs w:val="20"/>
      </w:rPr>
      <w:tab/>
    </w:r>
    <w:r w:rsidR="00A47E3A">
      <w:rPr>
        <w:color w:val="000000"/>
        <w:szCs w:val="20"/>
      </w:rPr>
      <w:tab/>
    </w:r>
    <w:r w:rsidR="00A47E3A">
      <w:rPr>
        <w:color w:val="000000"/>
        <w:szCs w:val="20"/>
      </w:rPr>
      <w:tab/>
    </w:r>
    <w:r w:rsidR="00A47E3A">
      <w:rPr>
        <w:color w:val="000000"/>
        <w:szCs w:val="20"/>
      </w:rPr>
      <w:tab/>
    </w:r>
    <w:r w:rsidR="00A47E3A">
      <w:rPr>
        <w:color w:val="00000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F3A"/>
    <w:multiLevelType w:val="hybridMultilevel"/>
    <w:tmpl w:val="04B4D71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DA4BD3"/>
    <w:multiLevelType w:val="hybridMultilevel"/>
    <w:tmpl w:val="51E04D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AC2AE4"/>
    <w:multiLevelType w:val="hybridMultilevel"/>
    <w:tmpl w:val="1862D2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3465E"/>
    <w:multiLevelType w:val="multilevel"/>
    <w:tmpl w:val="86B096F4"/>
    <w:lvl w:ilvl="0">
      <w:start w:val="1"/>
      <w:numFmt w:val="decimal"/>
      <w:pStyle w:val="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A22C90"/>
    <w:multiLevelType w:val="multilevel"/>
    <w:tmpl w:val="7D4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9659B"/>
    <w:multiLevelType w:val="hybridMultilevel"/>
    <w:tmpl w:val="7EFE6310"/>
    <w:lvl w:ilvl="0" w:tplc="57F4A80E">
      <w:start w:val="1"/>
      <w:numFmt w:val="decimal"/>
      <w:pStyle w:val="Heading4"/>
      <w:lvlText w:val="%1.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4F7C31"/>
    <w:multiLevelType w:val="hybridMultilevel"/>
    <w:tmpl w:val="D7CA073E"/>
    <w:lvl w:ilvl="0" w:tplc="AE6018BA">
      <w:start w:val="1"/>
      <w:numFmt w:val="decimal"/>
      <w:pStyle w:val="Heading2"/>
      <w:lvlText w:val="%1.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F9873E9"/>
    <w:multiLevelType w:val="hybridMultilevel"/>
    <w:tmpl w:val="2A009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66A211D"/>
    <w:multiLevelType w:val="hybridMultilevel"/>
    <w:tmpl w:val="D110D5C0"/>
    <w:lvl w:ilvl="0" w:tplc="C352CCFE">
      <w:start w:val="2006"/>
      <w:numFmt w:val="bullet"/>
      <w:lvlText w:val="•"/>
      <w:lvlJc w:val="left"/>
      <w:pPr>
        <w:ind w:left="1080" w:hanging="720"/>
      </w:pPr>
      <w:rPr>
        <w:rFonts w:ascii="Urbanist" w:eastAsiaTheme="minorHAnsi" w:hAnsi="Urbanist" w:cs="Urbanis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DAA3B52"/>
    <w:multiLevelType w:val="hybridMultilevel"/>
    <w:tmpl w:val="2B40BE5E"/>
    <w:lvl w:ilvl="0" w:tplc="38EAB4A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7301715"/>
    <w:multiLevelType w:val="hybridMultilevel"/>
    <w:tmpl w:val="56AED87C"/>
    <w:lvl w:ilvl="0" w:tplc="967EDC44">
      <w:start w:val="1"/>
      <w:numFmt w:val="decimal"/>
      <w:pStyle w:val="Heading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8296DD1"/>
    <w:multiLevelType w:val="hybridMultilevel"/>
    <w:tmpl w:val="7BF271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670AF7"/>
    <w:multiLevelType w:val="hybridMultilevel"/>
    <w:tmpl w:val="959E3D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C2747C"/>
    <w:multiLevelType w:val="hybridMultilevel"/>
    <w:tmpl w:val="2794C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86561F"/>
    <w:multiLevelType w:val="hybridMultilevel"/>
    <w:tmpl w:val="70701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C971101"/>
    <w:multiLevelType w:val="multilevel"/>
    <w:tmpl w:val="11F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F856BB"/>
    <w:multiLevelType w:val="hybridMultilevel"/>
    <w:tmpl w:val="8C062B6A"/>
    <w:lvl w:ilvl="0" w:tplc="277AF05A">
      <w:start w:val="1"/>
      <w:numFmt w:val="bullet"/>
      <w:lvlText w:val=""/>
      <w:lvlJc w:val="left"/>
      <w:pPr>
        <w:ind w:left="473" w:hanging="360"/>
      </w:pPr>
      <w:rPr>
        <w:rFonts w:ascii="Symbol" w:hAnsi="Symbol" w:hint="default"/>
        <w:color w:val="auto"/>
      </w:rPr>
    </w:lvl>
    <w:lvl w:ilvl="1" w:tplc="20000003" w:tentative="1">
      <w:start w:val="1"/>
      <w:numFmt w:val="bullet"/>
      <w:lvlText w:val="o"/>
      <w:lvlJc w:val="left"/>
      <w:pPr>
        <w:ind w:left="1193" w:hanging="360"/>
      </w:pPr>
      <w:rPr>
        <w:rFonts w:ascii="Courier New" w:hAnsi="Courier New" w:cs="Courier New" w:hint="default"/>
      </w:rPr>
    </w:lvl>
    <w:lvl w:ilvl="2" w:tplc="20000005" w:tentative="1">
      <w:start w:val="1"/>
      <w:numFmt w:val="bullet"/>
      <w:lvlText w:val=""/>
      <w:lvlJc w:val="left"/>
      <w:pPr>
        <w:ind w:left="1913" w:hanging="360"/>
      </w:pPr>
      <w:rPr>
        <w:rFonts w:ascii="Wingdings" w:hAnsi="Wingdings" w:hint="default"/>
      </w:rPr>
    </w:lvl>
    <w:lvl w:ilvl="3" w:tplc="20000001" w:tentative="1">
      <w:start w:val="1"/>
      <w:numFmt w:val="bullet"/>
      <w:lvlText w:val=""/>
      <w:lvlJc w:val="left"/>
      <w:pPr>
        <w:ind w:left="2633" w:hanging="360"/>
      </w:pPr>
      <w:rPr>
        <w:rFonts w:ascii="Symbol" w:hAnsi="Symbol" w:hint="default"/>
      </w:rPr>
    </w:lvl>
    <w:lvl w:ilvl="4" w:tplc="20000003" w:tentative="1">
      <w:start w:val="1"/>
      <w:numFmt w:val="bullet"/>
      <w:lvlText w:val="o"/>
      <w:lvlJc w:val="left"/>
      <w:pPr>
        <w:ind w:left="3353" w:hanging="360"/>
      </w:pPr>
      <w:rPr>
        <w:rFonts w:ascii="Courier New" w:hAnsi="Courier New" w:cs="Courier New" w:hint="default"/>
      </w:rPr>
    </w:lvl>
    <w:lvl w:ilvl="5" w:tplc="20000005" w:tentative="1">
      <w:start w:val="1"/>
      <w:numFmt w:val="bullet"/>
      <w:lvlText w:val=""/>
      <w:lvlJc w:val="left"/>
      <w:pPr>
        <w:ind w:left="4073" w:hanging="360"/>
      </w:pPr>
      <w:rPr>
        <w:rFonts w:ascii="Wingdings" w:hAnsi="Wingdings" w:hint="default"/>
      </w:rPr>
    </w:lvl>
    <w:lvl w:ilvl="6" w:tplc="20000001" w:tentative="1">
      <w:start w:val="1"/>
      <w:numFmt w:val="bullet"/>
      <w:lvlText w:val=""/>
      <w:lvlJc w:val="left"/>
      <w:pPr>
        <w:ind w:left="4793" w:hanging="360"/>
      </w:pPr>
      <w:rPr>
        <w:rFonts w:ascii="Symbol" w:hAnsi="Symbol" w:hint="default"/>
      </w:rPr>
    </w:lvl>
    <w:lvl w:ilvl="7" w:tplc="20000003" w:tentative="1">
      <w:start w:val="1"/>
      <w:numFmt w:val="bullet"/>
      <w:lvlText w:val="o"/>
      <w:lvlJc w:val="left"/>
      <w:pPr>
        <w:ind w:left="5513" w:hanging="360"/>
      </w:pPr>
      <w:rPr>
        <w:rFonts w:ascii="Courier New" w:hAnsi="Courier New" w:cs="Courier New" w:hint="default"/>
      </w:rPr>
    </w:lvl>
    <w:lvl w:ilvl="8" w:tplc="20000005" w:tentative="1">
      <w:start w:val="1"/>
      <w:numFmt w:val="bullet"/>
      <w:lvlText w:val=""/>
      <w:lvlJc w:val="left"/>
      <w:pPr>
        <w:ind w:left="6233" w:hanging="360"/>
      </w:pPr>
      <w:rPr>
        <w:rFonts w:ascii="Wingdings" w:hAnsi="Wingdings" w:hint="default"/>
      </w:rPr>
    </w:lvl>
  </w:abstractNum>
  <w:abstractNum w:abstractNumId="17" w15:restartNumberingAfterBreak="0">
    <w:nsid w:val="58C005F2"/>
    <w:multiLevelType w:val="hybridMultilevel"/>
    <w:tmpl w:val="7122B3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A9C69EB"/>
    <w:multiLevelType w:val="hybridMultilevel"/>
    <w:tmpl w:val="59683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F9659AF"/>
    <w:multiLevelType w:val="hybridMultilevel"/>
    <w:tmpl w:val="9BBE30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9693DD1"/>
    <w:multiLevelType w:val="hybridMultilevel"/>
    <w:tmpl w:val="6E22AE38"/>
    <w:lvl w:ilvl="0" w:tplc="337EF2CE">
      <w:start w:val="1"/>
      <w:numFmt w:val="decimal"/>
      <w:pStyle w:val="Heading3"/>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07F7BC2"/>
    <w:multiLevelType w:val="hybridMultilevel"/>
    <w:tmpl w:val="133410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AD919C0"/>
    <w:multiLevelType w:val="hybridMultilevel"/>
    <w:tmpl w:val="AF6A1D34"/>
    <w:lvl w:ilvl="0" w:tplc="277AF05A">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C5632E6"/>
    <w:multiLevelType w:val="hybridMultilevel"/>
    <w:tmpl w:val="9B2449C6"/>
    <w:lvl w:ilvl="0" w:tplc="20000001">
      <w:start w:val="1"/>
      <w:numFmt w:val="bullet"/>
      <w:lvlText w:val=""/>
      <w:lvlJc w:val="left"/>
      <w:pPr>
        <w:ind w:left="155" w:hanging="360"/>
      </w:pPr>
      <w:rPr>
        <w:rFonts w:ascii="Symbol" w:hAnsi="Symbol" w:hint="default"/>
      </w:rPr>
    </w:lvl>
    <w:lvl w:ilvl="1" w:tplc="20000003" w:tentative="1">
      <w:start w:val="1"/>
      <w:numFmt w:val="bullet"/>
      <w:lvlText w:val="o"/>
      <w:lvlJc w:val="left"/>
      <w:pPr>
        <w:ind w:left="875" w:hanging="360"/>
      </w:pPr>
      <w:rPr>
        <w:rFonts w:ascii="Courier New" w:hAnsi="Courier New" w:cs="Courier New" w:hint="default"/>
      </w:rPr>
    </w:lvl>
    <w:lvl w:ilvl="2" w:tplc="20000005" w:tentative="1">
      <w:start w:val="1"/>
      <w:numFmt w:val="bullet"/>
      <w:lvlText w:val=""/>
      <w:lvlJc w:val="left"/>
      <w:pPr>
        <w:ind w:left="1595" w:hanging="360"/>
      </w:pPr>
      <w:rPr>
        <w:rFonts w:ascii="Wingdings" w:hAnsi="Wingdings" w:hint="default"/>
      </w:rPr>
    </w:lvl>
    <w:lvl w:ilvl="3" w:tplc="20000001" w:tentative="1">
      <w:start w:val="1"/>
      <w:numFmt w:val="bullet"/>
      <w:lvlText w:val=""/>
      <w:lvlJc w:val="left"/>
      <w:pPr>
        <w:ind w:left="2315" w:hanging="360"/>
      </w:pPr>
      <w:rPr>
        <w:rFonts w:ascii="Symbol" w:hAnsi="Symbol" w:hint="default"/>
      </w:rPr>
    </w:lvl>
    <w:lvl w:ilvl="4" w:tplc="20000003" w:tentative="1">
      <w:start w:val="1"/>
      <w:numFmt w:val="bullet"/>
      <w:lvlText w:val="o"/>
      <w:lvlJc w:val="left"/>
      <w:pPr>
        <w:ind w:left="3035" w:hanging="360"/>
      </w:pPr>
      <w:rPr>
        <w:rFonts w:ascii="Courier New" w:hAnsi="Courier New" w:cs="Courier New" w:hint="default"/>
      </w:rPr>
    </w:lvl>
    <w:lvl w:ilvl="5" w:tplc="20000005" w:tentative="1">
      <w:start w:val="1"/>
      <w:numFmt w:val="bullet"/>
      <w:lvlText w:val=""/>
      <w:lvlJc w:val="left"/>
      <w:pPr>
        <w:ind w:left="3755" w:hanging="360"/>
      </w:pPr>
      <w:rPr>
        <w:rFonts w:ascii="Wingdings" w:hAnsi="Wingdings" w:hint="default"/>
      </w:rPr>
    </w:lvl>
    <w:lvl w:ilvl="6" w:tplc="20000001" w:tentative="1">
      <w:start w:val="1"/>
      <w:numFmt w:val="bullet"/>
      <w:lvlText w:val=""/>
      <w:lvlJc w:val="left"/>
      <w:pPr>
        <w:ind w:left="4475" w:hanging="360"/>
      </w:pPr>
      <w:rPr>
        <w:rFonts w:ascii="Symbol" w:hAnsi="Symbol" w:hint="default"/>
      </w:rPr>
    </w:lvl>
    <w:lvl w:ilvl="7" w:tplc="20000003" w:tentative="1">
      <w:start w:val="1"/>
      <w:numFmt w:val="bullet"/>
      <w:lvlText w:val="o"/>
      <w:lvlJc w:val="left"/>
      <w:pPr>
        <w:ind w:left="5195" w:hanging="360"/>
      </w:pPr>
      <w:rPr>
        <w:rFonts w:ascii="Courier New" w:hAnsi="Courier New" w:cs="Courier New" w:hint="default"/>
      </w:rPr>
    </w:lvl>
    <w:lvl w:ilvl="8" w:tplc="20000005" w:tentative="1">
      <w:start w:val="1"/>
      <w:numFmt w:val="bullet"/>
      <w:lvlText w:val=""/>
      <w:lvlJc w:val="left"/>
      <w:pPr>
        <w:ind w:left="5915" w:hanging="360"/>
      </w:pPr>
      <w:rPr>
        <w:rFonts w:ascii="Wingdings" w:hAnsi="Wingdings" w:hint="default"/>
      </w:rPr>
    </w:lvl>
  </w:abstractNum>
  <w:num w:numId="1" w16cid:durableId="43869123">
    <w:abstractNumId w:val="3"/>
  </w:num>
  <w:num w:numId="2" w16cid:durableId="1724715459">
    <w:abstractNumId w:val="10"/>
  </w:num>
  <w:num w:numId="3" w16cid:durableId="272596760">
    <w:abstractNumId w:val="6"/>
  </w:num>
  <w:num w:numId="4" w16cid:durableId="862743171">
    <w:abstractNumId w:val="20"/>
  </w:num>
  <w:num w:numId="5" w16cid:durableId="1386638486">
    <w:abstractNumId w:val="5"/>
  </w:num>
  <w:num w:numId="6" w16cid:durableId="283587682">
    <w:abstractNumId w:val="15"/>
  </w:num>
  <w:num w:numId="7" w16cid:durableId="852454870">
    <w:abstractNumId w:val="4"/>
  </w:num>
  <w:num w:numId="8" w16cid:durableId="656687025">
    <w:abstractNumId w:val="11"/>
  </w:num>
  <w:num w:numId="9" w16cid:durableId="2048949671">
    <w:abstractNumId w:val="13"/>
  </w:num>
  <w:num w:numId="10" w16cid:durableId="757021795">
    <w:abstractNumId w:val="18"/>
  </w:num>
  <w:num w:numId="11" w16cid:durableId="1585728059">
    <w:abstractNumId w:val="21"/>
  </w:num>
  <w:num w:numId="12" w16cid:durableId="665594149">
    <w:abstractNumId w:val="12"/>
  </w:num>
  <w:num w:numId="13" w16cid:durableId="501744286">
    <w:abstractNumId w:val="7"/>
  </w:num>
  <w:num w:numId="14" w16cid:durableId="1806697581">
    <w:abstractNumId w:val="1"/>
  </w:num>
  <w:num w:numId="15" w16cid:durableId="1741824410">
    <w:abstractNumId w:val="14"/>
  </w:num>
  <w:num w:numId="16" w16cid:durableId="2032605028">
    <w:abstractNumId w:val="2"/>
  </w:num>
  <w:num w:numId="17" w16cid:durableId="1120538548">
    <w:abstractNumId w:val="22"/>
  </w:num>
  <w:num w:numId="18" w16cid:durableId="1097141831">
    <w:abstractNumId w:val="19"/>
  </w:num>
  <w:num w:numId="19" w16cid:durableId="1604456064">
    <w:abstractNumId w:val="0"/>
  </w:num>
  <w:num w:numId="20" w16cid:durableId="2077707199">
    <w:abstractNumId w:val="9"/>
  </w:num>
  <w:num w:numId="21" w16cid:durableId="1570841086">
    <w:abstractNumId w:val="23"/>
  </w:num>
  <w:num w:numId="22" w16cid:durableId="302662803">
    <w:abstractNumId w:val="16"/>
  </w:num>
  <w:num w:numId="23" w16cid:durableId="926037817">
    <w:abstractNumId w:val="8"/>
  </w:num>
  <w:num w:numId="24" w16cid:durableId="9686302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663"/>
    <w:rsid w:val="00006B9E"/>
    <w:rsid w:val="00012E30"/>
    <w:rsid w:val="00035649"/>
    <w:rsid w:val="00053188"/>
    <w:rsid w:val="000677B2"/>
    <w:rsid w:val="0007002E"/>
    <w:rsid w:val="000734F9"/>
    <w:rsid w:val="00075396"/>
    <w:rsid w:val="00087BD0"/>
    <w:rsid w:val="000A1115"/>
    <w:rsid w:val="000A32FC"/>
    <w:rsid w:val="000B6CD3"/>
    <w:rsid w:val="000B761C"/>
    <w:rsid w:val="000E28B4"/>
    <w:rsid w:val="000F220B"/>
    <w:rsid w:val="000F65E1"/>
    <w:rsid w:val="000F7ECF"/>
    <w:rsid w:val="00100A9A"/>
    <w:rsid w:val="0011238F"/>
    <w:rsid w:val="0011680D"/>
    <w:rsid w:val="00120AC3"/>
    <w:rsid w:val="00134F93"/>
    <w:rsid w:val="001413B6"/>
    <w:rsid w:val="0016039C"/>
    <w:rsid w:val="001663F4"/>
    <w:rsid w:val="0016719A"/>
    <w:rsid w:val="00183C63"/>
    <w:rsid w:val="00186195"/>
    <w:rsid w:val="00190A6C"/>
    <w:rsid w:val="00192253"/>
    <w:rsid w:val="001976A1"/>
    <w:rsid w:val="001A5E02"/>
    <w:rsid w:val="001B5F4D"/>
    <w:rsid w:val="001D503B"/>
    <w:rsid w:val="001F31C1"/>
    <w:rsid w:val="00210944"/>
    <w:rsid w:val="002169BD"/>
    <w:rsid w:val="002561BA"/>
    <w:rsid w:val="00282FAB"/>
    <w:rsid w:val="0028329A"/>
    <w:rsid w:val="0028401A"/>
    <w:rsid w:val="00293688"/>
    <w:rsid w:val="002A7BFA"/>
    <w:rsid w:val="002B0A90"/>
    <w:rsid w:val="002D0BF9"/>
    <w:rsid w:val="002D27A5"/>
    <w:rsid w:val="002D3D9A"/>
    <w:rsid w:val="002F3A29"/>
    <w:rsid w:val="002F3BAD"/>
    <w:rsid w:val="003020BB"/>
    <w:rsid w:val="00307779"/>
    <w:rsid w:val="003143EF"/>
    <w:rsid w:val="00315B66"/>
    <w:rsid w:val="00325D5C"/>
    <w:rsid w:val="00327C72"/>
    <w:rsid w:val="00333946"/>
    <w:rsid w:val="003401FD"/>
    <w:rsid w:val="00341E39"/>
    <w:rsid w:val="00342A0E"/>
    <w:rsid w:val="0034737B"/>
    <w:rsid w:val="00360669"/>
    <w:rsid w:val="00360815"/>
    <w:rsid w:val="00371ADE"/>
    <w:rsid w:val="00375553"/>
    <w:rsid w:val="00377254"/>
    <w:rsid w:val="00385663"/>
    <w:rsid w:val="003864B6"/>
    <w:rsid w:val="00391688"/>
    <w:rsid w:val="003970ED"/>
    <w:rsid w:val="003A17A8"/>
    <w:rsid w:val="003A51C3"/>
    <w:rsid w:val="003B2C4D"/>
    <w:rsid w:val="003C3696"/>
    <w:rsid w:val="003C548F"/>
    <w:rsid w:val="003D11C5"/>
    <w:rsid w:val="003E5484"/>
    <w:rsid w:val="003F112C"/>
    <w:rsid w:val="004031C8"/>
    <w:rsid w:val="00415E60"/>
    <w:rsid w:val="004329E2"/>
    <w:rsid w:val="00436225"/>
    <w:rsid w:val="00436A51"/>
    <w:rsid w:val="00442E93"/>
    <w:rsid w:val="00446303"/>
    <w:rsid w:val="00450957"/>
    <w:rsid w:val="004513B7"/>
    <w:rsid w:val="00457894"/>
    <w:rsid w:val="00464B47"/>
    <w:rsid w:val="00477891"/>
    <w:rsid w:val="00480D70"/>
    <w:rsid w:val="00481741"/>
    <w:rsid w:val="00485DDE"/>
    <w:rsid w:val="004C1B6B"/>
    <w:rsid w:val="004C6FB6"/>
    <w:rsid w:val="004F6E35"/>
    <w:rsid w:val="00502AC6"/>
    <w:rsid w:val="00534D35"/>
    <w:rsid w:val="005502BD"/>
    <w:rsid w:val="00553523"/>
    <w:rsid w:val="00554FCD"/>
    <w:rsid w:val="00560B0C"/>
    <w:rsid w:val="00563767"/>
    <w:rsid w:val="00577CFA"/>
    <w:rsid w:val="00583DA0"/>
    <w:rsid w:val="005B0876"/>
    <w:rsid w:val="005C6890"/>
    <w:rsid w:val="005C796B"/>
    <w:rsid w:val="005E40CF"/>
    <w:rsid w:val="005F6593"/>
    <w:rsid w:val="005F6EAB"/>
    <w:rsid w:val="00601297"/>
    <w:rsid w:val="006140C3"/>
    <w:rsid w:val="00633E98"/>
    <w:rsid w:val="00650954"/>
    <w:rsid w:val="00657427"/>
    <w:rsid w:val="00672FF1"/>
    <w:rsid w:val="00675C5F"/>
    <w:rsid w:val="00687DD7"/>
    <w:rsid w:val="006A1A99"/>
    <w:rsid w:val="006A3310"/>
    <w:rsid w:val="006D0563"/>
    <w:rsid w:val="006D3CAD"/>
    <w:rsid w:val="006E24D9"/>
    <w:rsid w:val="006E38D4"/>
    <w:rsid w:val="006E3B98"/>
    <w:rsid w:val="006F3CE8"/>
    <w:rsid w:val="007069A1"/>
    <w:rsid w:val="007118E0"/>
    <w:rsid w:val="00711BCE"/>
    <w:rsid w:val="007154D1"/>
    <w:rsid w:val="00720797"/>
    <w:rsid w:val="00734CD1"/>
    <w:rsid w:val="0074214F"/>
    <w:rsid w:val="00753CD0"/>
    <w:rsid w:val="00765108"/>
    <w:rsid w:val="00772407"/>
    <w:rsid w:val="007761D2"/>
    <w:rsid w:val="00783520"/>
    <w:rsid w:val="007A3F6B"/>
    <w:rsid w:val="007A5C18"/>
    <w:rsid w:val="007A6CE7"/>
    <w:rsid w:val="007B0925"/>
    <w:rsid w:val="007B5932"/>
    <w:rsid w:val="007C472E"/>
    <w:rsid w:val="007C60D1"/>
    <w:rsid w:val="007D50CA"/>
    <w:rsid w:val="007E40BD"/>
    <w:rsid w:val="007F4FF6"/>
    <w:rsid w:val="007F68BF"/>
    <w:rsid w:val="007F7B63"/>
    <w:rsid w:val="0080046D"/>
    <w:rsid w:val="008007FD"/>
    <w:rsid w:val="00801B4A"/>
    <w:rsid w:val="0081447E"/>
    <w:rsid w:val="00836A5D"/>
    <w:rsid w:val="0084367D"/>
    <w:rsid w:val="0084482E"/>
    <w:rsid w:val="00845236"/>
    <w:rsid w:val="0085199A"/>
    <w:rsid w:val="00851D99"/>
    <w:rsid w:val="00852236"/>
    <w:rsid w:val="0085223A"/>
    <w:rsid w:val="00871248"/>
    <w:rsid w:val="00894837"/>
    <w:rsid w:val="008B7FA3"/>
    <w:rsid w:val="008C107D"/>
    <w:rsid w:val="008E3087"/>
    <w:rsid w:val="008F1721"/>
    <w:rsid w:val="008F19FA"/>
    <w:rsid w:val="008F6F94"/>
    <w:rsid w:val="008F7412"/>
    <w:rsid w:val="00902E02"/>
    <w:rsid w:val="00906A17"/>
    <w:rsid w:val="00915F43"/>
    <w:rsid w:val="00916D17"/>
    <w:rsid w:val="00920663"/>
    <w:rsid w:val="00930838"/>
    <w:rsid w:val="00945668"/>
    <w:rsid w:val="00963F5D"/>
    <w:rsid w:val="00975290"/>
    <w:rsid w:val="0098361F"/>
    <w:rsid w:val="00997603"/>
    <w:rsid w:val="009A15F6"/>
    <w:rsid w:val="009C3226"/>
    <w:rsid w:val="009D10CD"/>
    <w:rsid w:val="009D54CC"/>
    <w:rsid w:val="009F38CA"/>
    <w:rsid w:val="00A0547C"/>
    <w:rsid w:val="00A210A2"/>
    <w:rsid w:val="00A33878"/>
    <w:rsid w:val="00A34CAD"/>
    <w:rsid w:val="00A37AE0"/>
    <w:rsid w:val="00A47E3A"/>
    <w:rsid w:val="00A50398"/>
    <w:rsid w:val="00A54001"/>
    <w:rsid w:val="00A66C58"/>
    <w:rsid w:val="00A97C74"/>
    <w:rsid w:val="00AA409D"/>
    <w:rsid w:val="00AA473F"/>
    <w:rsid w:val="00AA5600"/>
    <w:rsid w:val="00AB0C24"/>
    <w:rsid w:val="00AB16B4"/>
    <w:rsid w:val="00AB685C"/>
    <w:rsid w:val="00AC5E63"/>
    <w:rsid w:val="00AD4562"/>
    <w:rsid w:val="00B07034"/>
    <w:rsid w:val="00B0722C"/>
    <w:rsid w:val="00B237D3"/>
    <w:rsid w:val="00B316C6"/>
    <w:rsid w:val="00B41CA0"/>
    <w:rsid w:val="00B4605A"/>
    <w:rsid w:val="00B51E16"/>
    <w:rsid w:val="00B96C24"/>
    <w:rsid w:val="00BA3F27"/>
    <w:rsid w:val="00BB2163"/>
    <w:rsid w:val="00BD2417"/>
    <w:rsid w:val="00BD2D38"/>
    <w:rsid w:val="00BE1453"/>
    <w:rsid w:val="00BE2842"/>
    <w:rsid w:val="00BE706B"/>
    <w:rsid w:val="00BF6D0F"/>
    <w:rsid w:val="00C1112E"/>
    <w:rsid w:val="00C16F00"/>
    <w:rsid w:val="00C225E6"/>
    <w:rsid w:val="00C22801"/>
    <w:rsid w:val="00C33B85"/>
    <w:rsid w:val="00C34648"/>
    <w:rsid w:val="00C53827"/>
    <w:rsid w:val="00C61DF4"/>
    <w:rsid w:val="00C66443"/>
    <w:rsid w:val="00C72A13"/>
    <w:rsid w:val="00C91C33"/>
    <w:rsid w:val="00C93CBA"/>
    <w:rsid w:val="00C9588F"/>
    <w:rsid w:val="00CA19E4"/>
    <w:rsid w:val="00CA56A2"/>
    <w:rsid w:val="00CB4FDC"/>
    <w:rsid w:val="00CE6EA5"/>
    <w:rsid w:val="00CF6274"/>
    <w:rsid w:val="00D040DF"/>
    <w:rsid w:val="00D0428F"/>
    <w:rsid w:val="00D11495"/>
    <w:rsid w:val="00D14EBE"/>
    <w:rsid w:val="00D23C80"/>
    <w:rsid w:val="00D3317F"/>
    <w:rsid w:val="00D33D42"/>
    <w:rsid w:val="00D3530F"/>
    <w:rsid w:val="00D357F3"/>
    <w:rsid w:val="00D453BB"/>
    <w:rsid w:val="00D458FC"/>
    <w:rsid w:val="00D45DA1"/>
    <w:rsid w:val="00D53D31"/>
    <w:rsid w:val="00D67EC7"/>
    <w:rsid w:val="00D7153A"/>
    <w:rsid w:val="00D8339C"/>
    <w:rsid w:val="00D85E83"/>
    <w:rsid w:val="00D924AF"/>
    <w:rsid w:val="00DA461B"/>
    <w:rsid w:val="00DA6FD3"/>
    <w:rsid w:val="00DB04C3"/>
    <w:rsid w:val="00DD5567"/>
    <w:rsid w:val="00DD64CA"/>
    <w:rsid w:val="00E163BB"/>
    <w:rsid w:val="00E16CE8"/>
    <w:rsid w:val="00E31393"/>
    <w:rsid w:val="00E42C6C"/>
    <w:rsid w:val="00E50080"/>
    <w:rsid w:val="00E627C3"/>
    <w:rsid w:val="00E82BE2"/>
    <w:rsid w:val="00E9544C"/>
    <w:rsid w:val="00E97086"/>
    <w:rsid w:val="00EA2958"/>
    <w:rsid w:val="00EB37DB"/>
    <w:rsid w:val="00EC107E"/>
    <w:rsid w:val="00EC3332"/>
    <w:rsid w:val="00EE326E"/>
    <w:rsid w:val="00EF1CE7"/>
    <w:rsid w:val="00F021E3"/>
    <w:rsid w:val="00F116F9"/>
    <w:rsid w:val="00F23152"/>
    <w:rsid w:val="00F253B8"/>
    <w:rsid w:val="00F71055"/>
    <w:rsid w:val="00F82890"/>
    <w:rsid w:val="00FA4054"/>
    <w:rsid w:val="00FB07F0"/>
    <w:rsid w:val="00FC62A0"/>
    <w:rsid w:val="00FC6D1D"/>
    <w:rsid w:val="00FE1B23"/>
    <w:rsid w:val="00FE4F4E"/>
    <w:rsid w:val="00FF3EA6"/>
    <w:rsid w:val="00FF60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F93BB"/>
  <w15:docId w15:val="{30CC3C68-6AEB-4A55-A0E4-EA0C1474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39C"/>
    <w:rPr>
      <w:rFonts w:ascii="Century Gothic" w:hAnsi="Century Gothic"/>
    </w:rPr>
  </w:style>
  <w:style w:type="paragraph" w:styleId="Heading1">
    <w:name w:val="heading 1"/>
    <w:basedOn w:val="Normal"/>
    <w:next w:val="Normal"/>
    <w:link w:val="Heading1Char"/>
    <w:uiPriority w:val="9"/>
    <w:qFormat/>
    <w:rsid w:val="00B4605A"/>
    <w:pPr>
      <w:keepNext/>
      <w:keepLines/>
      <w:numPr>
        <w:numId w:val="2"/>
      </w:numPr>
      <w:spacing w:before="400" w:after="480" w:line="240" w:lineRule="auto"/>
      <w:ind w:left="0" w:firstLine="0"/>
      <w:outlineLvl w:val="0"/>
    </w:pPr>
    <w:rPr>
      <w:rFonts w:eastAsiaTheme="majorEastAsia" w:cstheme="majorBidi"/>
      <w:color w:val="030649" w:themeColor="text1"/>
      <w:sz w:val="40"/>
      <w:szCs w:val="36"/>
    </w:rPr>
  </w:style>
  <w:style w:type="paragraph" w:styleId="Heading2">
    <w:name w:val="heading 2"/>
    <w:basedOn w:val="Normal"/>
    <w:next w:val="Normal"/>
    <w:link w:val="Heading2Char"/>
    <w:uiPriority w:val="9"/>
    <w:unhideWhenUsed/>
    <w:qFormat/>
    <w:rsid w:val="00333946"/>
    <w:pPr>
      <w:keepNext/>
      <w:keepLines/>
      <w:numPr>
        <w:numId w:val="3"/>
      </w:numPr>
      <w:spacing w:before="240" w:after="240" w:line="240" w:lineRule="auto"/>
      <w:outlineLvl w:val="1"/>
    </w:pPr>
    <w:rPr>
      <w:rFonts w:eastAsiaTheme="majorEastAsia" w:cstheme="majorBidi"/>
      <w:color w:val="850FEA" w:themeColor="background1"/>
      <w:sz w:val="32"/>
      <w:szCs w:val="32"/>
    </w:rPr>
  </w:style>
  <w:style w:type="paragraph" w:styleId="Heading3">
    <w:name w:val="heading 3"/>
    <w:basedOn w:val="Normal"/>
    <w:next w:val="Normal"/>
    <w:link w:val="Heading3Char"/>
    <w:uiPriority w:val="9"/>
    <w:unhideWhenUsed/>
    <w:qFormat/>
    <w:rsid w:val="00B4605A"/>
    <w:pPr>
      <w:keepNext/>
      <w:keepLines/>
      <w:numPr>
        <w:numId w:val="4"/>
      </w:numPr>
      <w:spacing w:before="40" w:after="0" w:line="240" w:lineRule="auto"/>
      <w:ind w:left="357" w:hanging="357"/>
      <w:outlineLvl w:val="2"/>
    </w:pPr>
    <w:rPr>
      <w:rFonts w:eastAsiaTheme="majorEastAsia" w:cstheme="majorBidi"/>
      <w:color w:val="2CE3A0" w:themeColor="text2"/>
      <w:sz w:val="28"/>
      <w:szCs w:val="28"/>
    </w:rPr>
  </w:style>
  <w:style w:type="paragraph" w:styleId="Heading4">
    <w:name w:val="heading 4"/>
    <w:basedOn w:val="Normal"/>
    <w:next w:val="Normal"/>
    <w:link w:val="Heading4Char"/>
    <w:uiPriority w:val="9"/>
    <w:unhideWhenUsed/>
    <w:qFormat/>
    <w:rsid w:val="00B4605A"/>
    <w:pPr>
      <w:keepNext/>
      <w:keepLines/>
      <w:numPr>
        <w:numId w:val="5"/>
      </w:numPr>
      <w:spacing w:before="40" w:after="0"/>
      <w:ind w:left="357" w:hanging="357"/>
      <w:outlineLvl w:val="3"/>
    </w:pPr>
    <w:rPr>
      <w:rFonts w:eastAsiaTheme="majorEastAsia" w:cstheme="majorBidi"/>
      <w:color w:val="4EEAFF" w:themeColor="background2"/>
      <w:sz w:val="24"/>
      <w:szCs w:val="24"/>
    </w:rPr>
  </w:style>
  <w:style w:type="paragraph" w:styleId="Heading5">
    <w:name w:val="heading 5"/>
    <w:basedOn w:val="Normal"/>
    <w:next w:val="Normal"/>
    <w:link w:val="Heading5Char"/>
    <w:uiPriority w:val="9"/>
    <w:semiHidden/>
    <w:unhideWhenUsed/>
    <w:qFormat/>
    <w:rsid w:val="00341E39"/>
    <w:pPr>
      <w:keepNext/>
      <w:keepLines/>
      <w:spacing w:before="40" w:after="0"/>
      <w:outlineLvl w:val="4"/>
    </w:pPr>
    <w:rPr>
      <w:rFonts w:asciiTheme="majorHAnsi" w:eastAsiaTheme="majorEastAsia" w:hAnsiTheme="majorHAnsi" w:cstheme="majorBidi"/>
      <w:caps/>
      <w:color w:val="000000" w:themeColor="accent1" w:themeShade="BF"/>
    </w:rPr>
  </w:style>
  <w:style w:type="paragraph" w:styleId="Heading6">
    <w:name w:val="heading 6"/>
    <w:basedOn w:val="Normal"/>
    <w:next w:val="Normal"/>
    <w:link w:val="Heading6Char"/>
    <w:uiPriority w:val="9"/>
    <w:semiHidden/>
    <w:unhideWhenUsed/>
    <w:qFormat/>
    <w:rsid w:val="00341E39"/>
    <w:pPr>
      <w:keepNext/>
      <w:keepLines/>
      <w:spacing w:before="40" w:after="0"/>
      <w:outlineLvl w:val="5"/>
    </w:pPr>
    <w:rPr>
      <w:rFonts w:asciiTheme="majorHAnsi" w:eastAsiaTheme="majorEastAsia" w:hAnsiTheme="majorHAnsi" w:cstheme="majorBidi"/>
      <w:i/>
      <w:iCs/>
      <w:caps/>
      <w:color w:val="000000" w:themeColor="accent1" w:themeShade="80"/>
    </w:rPr>
  </w:style>
  <w:style w:type="paragraph" w:styleId="Heading7">
    <w:name w:val="heading 7"/>
    <w:basedOn w:val="Normal"/>
    <w:next w:val="Normal"/>
    <w:link w:val="Heading7Char"/>
    <w:uiPriority w:val="9"/>
    <w:semiHidden/>
    <w:unhideWhenUsed/>
    <w:qFormat/>
    <w:rsid w:val="00341E39"/>
    <w:pPr>
      <w:keepNext/>
      <w:keepLines/>
      <w:spacing w:before="40" w:after="0"/>
      <w:outlineLvl w:val="6"/>
    </w:pPr>
    <w:rPr>
      <w:rFonts w:asciiTheme="majorHAnsi" w:eastAsiaTheme="majorEastAsia" w:hAnsiTheme="majorHAnsi" w:cstheme="majorBidi"/>
      <w:b/>
      <w:bCs/>
      <w:color w:val="000000" w:themeColor="accent1" w:themeShade="80"/>
    </w:rPr>
  </w:style>
  <w:style w:type="paragraph" w:styleId="Heading8">
    <w:name w:val="heading 8"/>
    <w:basedOn w:val="Normal"/>
    <w:next w:val="Normal"/>
    <w:link w:val="Heading8Char"/>
    <w:uiPriority w:val="9"/>
    <w:semiHidden/>
    <w:unhideWhenUsed/>
    <w:qFormat/>
    <w:rsid w:val="00341E39"/>
    <w:pPr>
      <w:keepNext/>
      <w:keepLines/>
      <w:spacing w:before="40" w:after="0"/>
      <w:outlineLvl w:val="7"/>
    </w:pPr>
    <w:rPr>
      <w:rFonts w:asciiTheme="majorHAnsi" w:eastAsiaTheme="majorEastAsia" w:hAnsiTheme="majorHAnsi" w:cstheme="majorBidi"/>
      <w:b/>
      <w:bCs/>
      <w:i/>
      <w:iCs/>
      <w:color w:val="000000" w:themeColor="accent1" w:themeShade="80"/>
    </w:rPr>
  </w:style>
  <w:style w:type="paragraph" w:styleId="Heading9">
    <w:name w:val="heading 9"/>
    <w:basedOn w:val="Normal"/>
    <w:next w:val="Normal"/>
    <w:link w:val="Heading9Char"/>
    <w:uiPriority w:val="9"/>
    <w:semiHidden/>
    <w:unhideWhenUsed/>
    <w:qFormat/>
    <w:rsid w:val="00341E39"/>
    <w:pPr>
      <w:keepNext/>
      <w:keepLines/>
      <w:spacing w:before="40" w:after="0"/>
      <w:outlineLvl w:val="8"/>
    </w:pPr>
    <w:rPr>
      <w:rFonts w:asciiTheme="majorHAnsi" w:eastAsiaTheme="majorEastAsia" w:hAnsiTheme="majorHAnsi" w:cstheme="majorBidi"/>
      <w:i/>
      <w:iCs/>
      <w:color w:val="000000" w:themeColor="accent1" w:themeShade="8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039C"/>
    <w:pPr>
      <w:spacing w:after="0" w:line="204" w:lineRule="auto"/>
      <w:contextualSpacing/>
    </w:pPr>
    <w:rPr>
      <w:rFonts w:eastAsiaTheme="majorEastAsia" w:cstheme="majorBidi"/>
      <w:caps/>
      <w:color w:val="2CE3A0" w:themeColor="text2"/>
      <w:spacing w:val="-15"/>
      <w:sz w:val="32"/>
      <w:szCs w:val="72"/>
    </w:rPr>
  </w:style>
  <w:style w:type="paragraph" w:styleId="Header">
    <w:name w:val="header"/>
    <w:basedOn w:val="Normal"/>
    <w:link w:val="HeaderChar"/>
    <w:rsid w:val="001E76AB"/>
    <w:pPr>
      <w:tabs>
        <w:tab w:val="center" w:pos="4536"/>
        <w:tab w:val="right" w:pos="9072"/>
      </w:tabs>
    </w:pPr>
    <w:rPr>
      <w:lang w:val="x-none" w:eastAsia="x-none"/>
    </w:rPr>
  </w:style>
  <w:style w:type="paragraph" w:styleId="Footer">
    <w:name w:val="footer"/>
    <w:basedOn w:val="Normal"/>
    <w:link w:val="FooterChar"/>
    <w:uiPriority w:val="99"/>
    <w:rsid w:val="001E76AB"/>
    <w:pPr>
      <w:tabs>
        <w:tab w:val="center" w:pos="4536"/>
        <w:tab w:val="right" w:pos="9072"/>
      </w:tabs>
    </w:pPr>
    <w:rPr>
      <w:rFonts w:ascii="Times New Roman" w:hAnsi="Times New Roman"/>
      <w:sz w:val="24"/>
    </w:rPr>
  </w:style>
  <w:style w:type="character" w:styleId="PageNumber">
    <w:name w:val="page number"/>
    <w:basedOn w:val="DefaultParagraphFont"/>
    <w:rsid w:val="002756FB"/>
  </w:style>
  <w:style w:type="table" w:styleId="TableGrid">
    <w:name w:val="Table Grid"/>
    <w:basedOn w:val="TableNormal"/>
    <w:rsid w:val="00275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D85E3A"/>
    <w:rPr>
      <w:sz w:val="24"/>
      <w:szCs w:val="24"/>
      <w:lang w:val="fr-FR" w:eastAsia="fr-FR" w:bidi="ar-SA"/>
    </w:rPr>
  </w:style>
  <w:style w:type="paragraph" w:styleId="BalloonText">
    <w:name w:val="Balloon Text"/>
    <w:basedOn w:val="Normal"/>
    <w:link w:val="BalloonTextChar"/>
    <w:rsid w:val="002E69E9"/>
    <w:rPr>
      <w:rFonts w:ascii="Tahoma" w:hAnsi="Tahoma"/>
      <w:sz w:val="16"/>
      <w:szCs w:val="16"/>
      <w:lang w:val="x-none" w:eastAsia="x-none"/>
    </w:rPr>
  </w:style>
  <w:style w:type="character" w:customStyle="1" w:styleId="BalloonTextChar">
    <w:name w:val="Balloon Text Char"/>
    <w:link w:val="BalloonText"/>
    <w:rsid w:val="002E69E9"/>
    <w:rPr>
      <w:rFonts w:ascii="Tahoma" w:hAnsi="Tahoma" w:cs="Tahoma"/>
      <w:sz w:val="16"/>
      <w:szCs w:val="16"/>
    </w:rPr>
  </w:style>
  <w:style w:type="paragraph" w:customStyle="1" w:styleId="Textepieddepage">
    <w:name w:val="Texte pied de page"/>
    <w:basedOn w:val="Normal"/>
    <w:rsid w:val="003A6DCA"/>
    <w:pPr>
      <w:framePr w:w="9809" w:h="57" w:wrap="notBeside" w:vAnchor="page" w:hAnchor="page" w:x="1419" w:y="15735"/>
      <w:spacing w:line="160" w:lineRule="atLeast"/>
      <w:jc w:val="right"/>
    </w:pPr>
    <w:rPr>
      <w:color w:val="58585A"/>
      <w:sz w:val="14"/>
    </w:rPr>
  </w:style>
  <w:style w:type="character" w:customStyle="1" w:styleId="HeaderChar">
    <w:name w:val="Header Char"/>
    <w:link w:val="Header"/>
    <w:rsid w:val="007D644A"/>
    <w:rPr>
      <w:rFonts w:ascii="Arial" w:hAnsi="Arial"/>
      <w:szCs w:val="24"/>
    </w:rPr>
  </w:style>
  <w:style w:type="character" w:customStyle="1" w:styleId="Heading1Char">
    <w:name w:val="Heading 1 Char"/>
    <w:basedOn w:val="DefaultParagraphFont"/>
    <w:link w:val="Heading1"/>
    <w:uiPriority w:val="9"/>
    <w:locked/>
    <w:rsid w:val="00B4605A"/>
    <w:rPr>
      <w:rFonts w:ascii="Century Gothic" w:eastAsiaTheme="majorEastAsia" w:hAnsi="Century Gothic" w:cstheme="majorBidi"/>
      <w:color w:val="030649" w:themeColor="text1"/>
      <w:sz w:val="40"/>
      <w:szCs w:val="36"/>
    </w:rPr>
  </w:style>
  <w:style w:type="paragraph" w:customStyle="1" w:styleId="Poste">
    <w:name w:val="Poste"/>
    <w:basedOn w:val="Normal"/>
    <w:next w:val="Normal"/>
    <w:link w:val="PosteCarCar"/>
    <w:rsid w:val="00561327"/>
    <w:rPr>
      <w:b/>
      <w:color w:val="0D0D0D"/>
      <w:sz w:val="30"/>
      <w:szCs w:val="80"/>
    </w:rPr>
  </w:style>
  <w:style w:type="character" w:customStyle="1" w:styleId="PosteCarCar">
    <w:name w:val="Poste Car Car"/>
    <w:basedOn w:val="DefaultParagraphFont"/>
    <w:link w:val="Poste"/>
    <w:locked/>
    <w:rsid w:val="00561327"/>
    <w:rPr>
      <w:rFonts w:ascii="Arial" w:hAnsi="Arial"/>
      <w:b/>
      <w:color w:val="0D0D0D"/>
      <w:sz w:val="30"/>
      <w:szCs w:val="80"/>
      <w:lang w:val="fr-FR" w:eastAsia="fr-FR" w:bidi="ar-SA"/>
    </w:rPr>
  </w:style>
  <w:style w:type="paragraph" w:customStyle="1" w:styleId="Puces">
    <w:name w:val="Puces"/>
    <w:rsid w:val="00561327"/>
    <w:pPr>
      <w:numPr>
        <w:numId w:val="1"/>
      </w:numPr>
      <w:spacing w:before="60"/>
    </w:pPr>
    <w:rPr>
      <w:szCs w:val="24"/>
      <w:lang w:val="fr-FR" w:eastAsia="fr-FR"/>
    </w:rPr>
  </w:style>
  <w:style w:type="character" w:customStyle="1" w:styleId="PrenomNom">
    <w:name w:val="Prenom+Nom"/>
    <w:basedOn w:val="DefaultParagraphFont"/>
    <w:rsid w:val="00561327"/>
    <w:rPr>
      <w:rFonts w:ascii="Arial" w:hAnsi="Arial" w:cs="Arial" w:hint="default"/>
      <w:b/>
      <w:bCs w:val="0"/>
      <w:caps/>
      <w:strike w:val="0"/>
      <w:dstrike w:val="0"/>
      <w:color w:val="F07F0A"/>
      <w:sz w:val="40"/>
      <w:u w:val="none"/>
      <w:effect w:val="none"/>
      <w:vertAlign w:val="baseline"/>
    </w:rPr>
  </w:style>
  <w:style w:type="paragraph" w:customStyle="1" w:styleId="a3-titrecomptences">
    <w:name w:val="a3-titre compétences"/>
    <w:basedOn w:val="Normal"/>
    <w:rsid w:val="00247576"/>
    <w:pPr>
      <w:widowControl w:val="0"/>
      <w:tabs>
        <w:tab w:val="left" w:pos="3119"/>
      </w:tabs>
      <w:ind w:left="709" w:hanging="709"/>
    </w:pPr>
    <w:rPr>
      <w:rFonts w:ascii="Arial Black" w:hAnsi="Arial Black"/>
      <w:color w:val="006699"/>
      <w:szCs w:val="20"/>
    </w:rPr>
  </w:style>
  <w:style w:type="paragraph" w:customStyle="1" w:styleId="a1-contenucomptences">
    <w:name w:val="a1-contenu compétences"/>
    <w:basedOn w:val="Normal"/>
    <w:rsid w:val="00247576"/>
    <w:pPr>
      <w:widowControl w:val="0"/>
      <w:tabs>
        <w:tab w:val="left" w:pos="3119"/>
      </w:tabs>
    </w:pPr>
    <w:rPr>
      <w:color w:val="000000"/>
      <w:szCs w:val="20"/>
    </w:rPr>
  </w:style>
  <w:style w:type="paragraph" w:customStyle="1" w:styleId="ae-Chapitreactivit">
    <w:name w:val="ae-Chapitre activité"/>
    <w:basedOn w:val="Normal"/>
    <w:rsid w:val="00247576"/>
    <w:pPr>
      <w:tabs>
        <w:tab w:val="num" w:pos="720"/>
      </w:tabs>
      <w:spacing w:before="60"/>
      <w:ind w:left="720" w:hanging="720"/>
      <w:jc w:val="both"/>
    </w:pPr>
    <w:rPr>
      <w:szCs w:val="20"/>
    </w:rPr>
  </w:style>
  <w:style w:type="paragraph" w:customStyle="1" w:styleId="ab-Technologie">
    <w:name w:val="ab-Technologie"/>
    <w:basedOn w:val="Heading9"/>
    <w:rsid w:val="00247576"/>
    <w:pPr>
      <w:spacing w:before="60"/>
      <w:ind w:left="284"/>
      <w:jc w:val="both"/>
    </w:pPr>
    <w:rPr>
      <w:rFonts w:ascii="Arial" w:hAnsi="Arial"/>
      <w:b/>
      <w:sz w:val="24"/>
      <w:szCs w:val="20"/>
    </w:rPr>
  </w:style>
  <w:style w:type="paragraph" w:customStyle="1" w:styleId="ac-Rleposteoccup">
    <w:name w:val="ac-Rôle / poste occupé"/>
    <w:basedOn w:val="Heading9"/>
    <w:next w:val="Normal"/>
    <w:rsid w:val="00247576"/>
    <w:pPr>
      <w:spacing w:before="60"/>
      <w:ind w:left="284"/>
      <w:jc w:val="both"/>
    </w:pPr>
    <w:rPr>
      <w:rFonts w:ascii="Arial" w:hAnsi="Arial"/>
      <w:b/>
      <w:sz w:val="24"/>
      <w:szCs w:val="20"/>
    </w:rPr>
  </w:style>
  <w:style w:type="character" w:customStyle="1" w:styleId="Heading9Char">
    <w:name w:val="Heading 9 Char"/>
    <w:basedOn w:val="DefaultParagraphFont"/>
    <w:link w:val="Heading9"/>
    <w:uiPriority w:val="9"/>
    <w:semiHidden/>
    <w:rsid w:val="00341E39"/>
    <w:rPr>
      <w:rFonts w:asciiTheme="majorHAnsi" w:eastAsiaTheme="majorEastAsia" w:hAnsiTheme="majorHAnsi" w:cstheme="majorBidi"/>
      <w:i/>
      <w:iCs/>
      <w:color w:val="000000" w:themeColor="accent1" w:themeShade="80"/>
    </w:rPr>
  </w:style>
  <w:style w:type="paragraph" w:customStyle="1" w:styleId="EmptyCellLayoutStyle">
    <w:name w:val="EmptyCellLayoutStyle"/>
    <w:rsid w:val="008C49EE"/>
    <w:rPr>
      <w:sz w:val="2"/>
    </w:rPr>
  </w:style>
  <w:style w:type="paragraph" w:styleId="Subtitle">
    <w:name w:val="Subtitle"/>
    <w:basedOn w:val="Normal"/>
    <w:next w:val="Normal"/>
    <w:link w:val="SubtitleChar"/>
    <w:uiPriority w:val="11"/>
    <w:qFormat/>
    <w:rsid w:val="0016039C"/>
    <w:pPr>
      <w:numPr>
        <w:ilvl w:val="1"/>
      </w:numPr>
      <w:spacing w:after="240" w:line="240" w:lineRule="auto"/>
    </w:pPr>
    <w:rPr>
      <w:rFonts w:eastAsiaTheme="majorEastAsia" w:cstheme="majorBidi"/>
      <w:color w:val="000000" w:themeColor="accent1"/>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3864B6"/>
    <w:rPr>
      <w:color w:val="D6AFF8" w:themeColor="hyperlink"/>
      <w:u w:val="single"/>
    </w:rPr>
  </w:style>
  <w:style w:type="character" w:styleId="UnresolvedMention">
    <w:name w:val="Unresolved Mention"/>
    <w:basedOn w:val="DefaultParagraphFont"/>
    <w:uiPriority w:val="99"/>
    <w:semiHidden/>
    <w:unhideWhenUsed/>
    <w:rsid w:val="003864B6"/>
    <w:rPr>
      <w:color w:val="605E5C"/>
      <w:shd w:val="clear" w:color="auto" w:fill="E1DFDD"/>
    </w:rPr>
  </w:style>
  <w:style w:type="character" w:customStyle="1" w:styleId="Heading2Char">
    <w:name w:val="Heading 2 Char"/>
    <w:basedOn w:val="DefaultParagraphFont"/>
    <w:link w:val="Heading2"/>
    <w:uiPriority w:val="9"/>
    <w:rsid w:val="00B4605A"/>
    <w:rPr>
      <w:rFonts w:ascii="Century Gothic" w:eastAsiaTheme="majorEastAsia" w:hAnsi="Century Gothic" w:cstheme="majorBidi"/>
      <w:color w:val="850FEA" w:themeColor="background1"/>
      <w:sz w:val="32"/>
      <w:szCs w:val="32"/>
    </w:rPr>
  </w:style>
  <w:style w:type="character" w:customStyle="1" w:styleId="Heading3Char">
    <w:name w:val="Heading 3 Char"/>
    <w:basedOn w:val="DefaultParagraphFont"/>
    <w:link w:val="Heading3"/>
    <w:uiPriority w:val="9"/>
    <w:rsid w:val="00B4605A"/>
    <w:rPr>
      <w:rFonts w:ascii="Century Gothic" w:eastAsiaTheme="majorEastAsia" w:hAnsi="Century Gothic" w:cstheme="majorBidi"/>
      <w:color w:val="2CE3A0" w:themeColor="text2"/>
      <w:sz w:val="28"/>
      <w:szCs w:val="28"/>
    </w:rPr>
  </w:style>
  <w:style w:type="character" w:customStyle="1" w:styleId="Heading4Char">
    <w:name w:val="Heading 4 Char"/>
    <w:basedOn w:val="DefaultParagraphFont"/>
    <w:link w:val="Heading4"/>
    <w:uiPriority w:val="9"/>
    <w:rsid w:val="00B4605A"/>
    <w:rPr>
      <w:rFonts w:ascii="Century Gothic" w:eastAsiaTheme="majorEastAsia" w:hAnsi="Century Gothic" w:cstheme="majorBidi"/>
      <w:color w:val="4EEAFF" w:themeColor="background2"/>
      <w:sz w:val="24"/>
      <w:szCs w:val="24"/>
    </w:rPr>
  </w:style>
  <w:style w:type="character" w:customStyle="1" w:styleId="Heading5Char">
    <w:name w:val="Heading 5 Char"/>
    <w:basedOn w:val="DefaultParagraphFont"/>
    <w:link w:val="Heading5"/>
    <w:uiPriority w:val="9"/>
    <w:semiHidden/>
    <w:rsid w:val="00341E39"/>
    <w:rPr>
      <w:rFonts w:asciiTheme="majorHAnsi" w:eastAsiaTheme="majorEastAsia" w:hAnsiTheme="majorHAnsi" w:cstheme="majorBidi"/>
      <w:caps/>
      <w:color w:val="000000" w:themeColor="accent1" w:themeShade="BF"/>
    </w:rPr>
  </w:style>
  <w:style w:type="character" w:customStyle="1" w:styleId="Heading6Char">
    <w:name w:val="Heading 6 Char"/>
    <w:basedOn w:val="DefaultParagraphFont"/>
    <w:link w:val="Heading6"/>
    <w:uiPriority w:val="9"/>
    <w:semiHidden/>
    <w:rsid w:val="00341E39"/>
    <w:rPr>
      <w:rFonts w:asciiTheme="majorHAnsi" w:eastAsiaTheme="majorEastAsia" w:hAnsiTheme="majorHAnsi" w:cstheme="majorBidi"/>
      <w:i/>
      <w:iCs/>
      <w:caps/>
      <w:color w:val="000000" w:themeColor="accent1" w:themeShade="80"/>
    </w:rPr>
  </w:style>
  <w:style w:type="character" w:customStyle="1" w:styleId="Heading7Char">
    <w:name w:val="Heading 7 Char"/>
    <w:basedOn w:val="DefaultParagraphFont"/>
    <w:link w:val="Heading7"/>
    <w:uiPriority w:val="9"/>
    <w:semiHidden/>
    <w:rsid w:val="00341E39"/>
    <w:rPr>
      <w:rFonts w:asciiTheme="majorHAnsi" w:eastAsiaTheme="majorEastAsia" w:hAnsiTheme="majorHAnsi" w:cstheme="majorBidi"/>
      <w:b/>
      <w:bCs/>
      <w:color w:val="000000" w:themeColor="accent1" w:themeShade="80"/>
    </w:rPr>
  </w:style>
  <w:style w:type="character" w:customStyle="1" w:styleId="Heading8Char">
    <w:name w:val="Heading 8 Char"/>
    <w:basedOn w:val="DefaultParagraphFont"/>
    <w:link w:val="Heading8"/>
    <w:uiPriority w:val="9"/>
    <w:semiHidden/>
    <w:rsid w:val="00341E39"/>
    <w:rPr>
      <w:rFonts w:asciiTheme="majorHAnsi" w:eastAsiaTheme="majorEastAsia" w:hAnsiTheme="majorHAnsi" w:cstheme="majorBidi"/>
      <w:b/>
      <w:bCs/>
      <w:i/>
      <w:iCs/>
      <w:color w:val="000000" w:themeColor="accent1" w:themeShade="80"/>
    </w:rPr>
  </w:style>
  <w:style w:type="paragraph" w:styleId="Caption">
    <w:name w:val="caption"/>
    <w:basedOn w:val="Normal"/>
    <w:next w:val="Normal"/>
    <w:uiPriority w:val="35"/>
    <w:semiHidden/>
    <w:unhideWhenUsed/>
    <w:qFormat/>
    <w:rsid w:val="00341E39"/>
    <w:pPr>
      <w:spacing w:line="240" w:lineRule="auto"/>
    </w:pPr>
    <w:rPr>
      <w:b/>
      <w:bCs/>
      <w:smallCaps/>
      <w:color w:val="2CE3A0" w:themeColor="text2"/>
    </w:rPr>
  </w:style>
  <w:style w:type="character" w:customStyle="1" w:styleId="TitleChar">
    <w:name w:val="Title Char"/>
    <w:basedOn w:val="DefaultParagraphFont"/>
    <w:link w:val="Title"/>
    <w:uiPriority w:val="10"/>
    <w:rsid w:val="0016039C"/>
    <w:rPr>
      <w:rFonts w:ascii="Century Gothic" w:eastAsiaTheme="majorEastAsia" w:hAnsi="Century Gothic" w:cstheme="majorBidi"/>
      <w:caps/>
      <w:color w:val="2CE3A0" w:themeColor="text2"/>
      <w:spacing w:val="-15"/>
      <w:sz w:val="32"/>
      <w:szCs w:val="72"/>
    </w:rPr>
  </w:style>
  <w:style w:type="character" w:customStyle="1" w:styleId="SubtitleChar">
    <w:name w:val="Subtitle Char"/>
    <w:basedOn w:val="DefaultParagraphFont"/>
    <w:link w:val="Subtitle"/>
    <w:uiPriority w:val="11"/>
    <w:rsid w:val="0016039C"/>
    <w:rPr>
      <w:rFonts w:ascii="Century Gothic" w:eastAsiaTheme="majorEastAsia" w:hAnsi="Century Gothic" w:cstheme="majorBidi"/>
      <w:color w:val="000000" w:themeColor="accent1"/>
      <w:sz w:val="28"/>
      <w:szCs w:val="28"/>
    </w:rPr>
  </w:style>
  <w:style w:type="character" w:styleId="Strong">
    <w:name w:val="Strong"/>
    <w:basedOn w:val="DefaultParagraphFont"/>
    <w:uiPriority w:val="22"/>
    <w:qFormat/>
    <w:rsid w:val="0016039C"/>
    <w:rPr>
      <w:rFonts w:ascii="Century Gothic" w:hAnsi="Century Gothic"/>
      <w:b/>
      <w:bCs/>
      <w:color w:val="030649" w:themeColor="text1"/>
    </w:rPr>
  </w:style>
  <w:style w:type="character" w:styleId="Emphasis">
    <w:name w:val="Emphasis"/>
    <w:basedOn w:val="DefaultParagraphFont"/>
    <w:uiPriority w:val="20"/>
    <w:qFormat/>
    <w:rsid w:val="0016039C"/>
    <w:rPr>
      <w:rFonts w:ascii="Century Gothic" w:hAnsi="Century Gothic"/>
      <w:i/>
      <w:iCs/>
      <w:color w:val="030649" w:themeColor="text1"/>
    </w:rPr>
  </w:style>
  <w:style w:type="paragraph" w:styleId="NoSpacing">
    <w:name w:val="No Spacing"/>
    <w:uiPriority w:val="1"/>
    <w:qFormat/>
    <w:rsid w:val="00341E39"/>
    <w:pPr>
      <w:spacing w:after="0" w:line="240" w:lineRule="auto"/>
    </w:pPr>
  </w:style>
  <w:style w:type="paragraph" w:styleId="Quote">
    <w:name w:val="Quote"/>
    <w:basedOn w:val="Normal"/>
    <w:next w:val="Normal"/>
    <w:link w:val="QuoteChar"/>
    <w:uiPriority w:val="29"/>
    <w:qFormat/>
    <w:rsid w:val="0016039C"/>
    <w:pPr>
      <w:spacing w:before="120" w:after="120"/>
      <w:ind w:left="720"/>
    </w:pPr>
    <w:rPr>
      <w:color w:val="2CE3A0" w:themeColor="text2"/>
      <w:sz w:val="24"/>
      <w:szCs w:val="24"/>
    </w:rPr>
  </w:style>
  <w:style w:type="character" w:customStyle="1" w:styleId="QuoteChar">
    <w:name w:val="Quote Char"/>
    <w:basedOn w:val="DefaultParagraphFont"/>
    <w:link w:val="Quote"/>
    <w:uiPriority w:val="29"/>
    <w:rsid w:val="0016039C"/>
    <w:rPr>
      <w:rFonts w:ascii="Century Gothic" w:hAnsi="Century Gothic"/>
      <w:color w:val="2CE3A0" w:themeColor="text2"/>
      <w:sz w:val="24"/>
      <w:szCs w:val="24"/>
    </w:rPr>
  </w:style>
  <w:style w:type="paragraph" w:styleId="IntenseQuote">
    <w:name w:val="Intense Quote"/>
    <w:basedOn w:val="Normal"/>
    <w:next w:val="Normal"/>
    <w:link w:val="IntenseQuoteChar"/>
    <w:uiPriority w:val="30"/>
    <w:qFormat/>
    <w:rsid w:val="0016039C"/>
    <w:pPr>
      <w:spacing w:before="100" w:beforeAutospacing="1" w:after="240" w:line="240" w:lineRule="auto"/>
      <w:ind w:left="720"/>
      <w:jc w:val="center"/>
    </w:pPr>
    <w:rPr>
      <w:rFonts w:eastAsiaTheme="majorEastAsia" w:cstheme="majorBidi"/>
      <w:color w:val="2CE3A0" w:themeColor="text2"/>
      <w:spacing w:val="-6"/>
      <w:sz w:val="32"/>
      <w:szCs w:val="32"/>
    </w:rPr>
  </w:style>
  <w:style w:type="character" w:customStyle="1" w:styleId="IntenseQuoteChar">
    <w:name w:val="Intense Quote Char"/>
    <w:basedOn w:val="DefaultParagraphFont"/>
    <w:link w:val="IntenseQuote"/>
    <w:uiPriority w:val="30"/>
    <w:rsid w:val="0016039C"/>
    <w:rPr>
      <w:rFonts w:ascii="Century Gothic" w:eastAsiaTheme="majorEastAsia" w:hAnsi="Century Gothic" w:cstheme="majorBidi"/>
      <w:color w:val="2CE3A0" w:themeColor="text2"/>
      <w:spacing w:val="-6"/>
      <w:sz w:val="32"/>
      <w:szCs w:val="32"/>
    </w:rPr>
  </w:style>
  <w:style w:type="character" w:styleId="SubtleEmphasis">
    <w:name w:val="Subtle Emphasis"/>
    <w:basedOn w:val="DefaultParagraphFont"/>
    <w:uiPriority w:val="19"/>
    <w:qFormat/>
    <w:rsid w:val="0016039C"/>
    <w:rPr>
      <w:rFonts w:ascii="Century Gothic" w:hAnsi="Century Gothic"/>
      <w:i/>
      <w:iCs/>
      <w:color w:val="850FEA" w:themeColor="background1"/>
    </w:rPr>
  </w:style>
  <w:style w:type="character" w:styleId="IntenseEmphasis">
    <w:name w:val="Intense Emphasis"/>
    <w:basedOn w:val="DefaultParagraphFont"/>
    <w:uiPriority w:val="21"/>
    <w:qFormat/>
    <w:rsid w:val="0016039C"/>
    <w:rPr>
      <w:rFonts w:ascii="Century Gothic" w:hAnsi="Century Gothic"/>
      <w:b/>
      <w:bCs/>
      <w:i/>
      <w:iCs/>
      <w:color w:val="030649" w:themeColor="text1"/>
    </w:rPr>
  </w:style>
  <w:style w:type="character" w:styleId="SubtleReference">
    <w:name w:val="Subtle Reference"/>
    <w:basedOn w:val="DefaultParagraphFont"/>
    <w:uiPriority w:val="31"/>
    <w:qFormat/>
    <w:rsid w:val="0016039C"/>
    <w:rPr>
      <w:rFonts w:ascii="Century Gothic" w:hAnsi="Century Gothic"/>
      <w:smallCaps/>
      <w:color w:val="850FEA" w:themeColor="background1"/>
      <w:u w:val="none" w:color="2D35F6" w:themeColor="text1" w:themeTint="80"/>
      <w:bdr w:val="none" w:sz="0" w:space="0" w:color="auto"/>
    </w:rPr>
  </w:style>
  <w:style w:type="character" w:styleId="IntenseReference">
    <w:name w:val="Intense Reference"/>
    <w:basedOn w:val="DefaultParagraphFont"/>
    <w:uiPriority w:val="32"/>
    <w:rsid w:val="00341E39"/>
    <w:rPr>
      <w:b/>
      <w:bCs/>
      <w:smallCaps/>
      <w:color w:val="2CE3A0" w:themeColor="text2"/>
      <w:u w:val="single"/>
    </w:rPr>
  </w:style>
  <w:style w:type="character" w:styleId="BookTitle">
    <w:name w:val="Book Title"/>
    <w:basedOn w:val="DefaultParagraphFont"/>
    <w:uiPriority w:val="33"/>
    <w:rsid w:val="00341E39"/>
    <w:rPr>
      <w:b/>
      <w:bCs/>
      <w:smallCaps/>
      <w:spacing w:val="10"/>
    </w:rPr>
  </w:style>
  <w:style w:type="paragraph" w:styleId="TOCHeading">
    <w:name w:val="TOC Heading"/>
    <w:basedOn w:val="Heading1"/>
    <w:next w:val="Normal"/>
    <w:uiPriority w:val="39"/>
    <w:semiHidden/>
    <w:unhideWhenUsed/>
    <w:qFormat/>
    <w:rsid w:val="00341E39"/>
    <w:pPr>
      <w:outlineLvl w:val="9"/>
    </w:pPr>
  </w:style>
  <w:style w:type="paragraph" w:styleId="ListParagraph">
    <w:name w:val="List Paragraph"/>
    <w:basedOn w:val="Normal"/>
    <w:uiPriority w:val="34"/>
    <w:qFormat/>
    <w:rsid w:val="0016039C"/>
    <w:pPr>
      <w:ind w:left="720"/>
      <w:contextualSpacing/>
    </w:pPr>
    <w:rPr>
      <w:rFonts w:ascii="Century" w:hAnsi="Century"/>
      <w:color w:val="030649" w:themeColor="text1"/>
    </w:rPr>
  </w:style>
  <w:style w:type="paragraph" w:customStyle="1" w:styleId="JobDates">
    <w:name w:val="Job Dates"/>
    <w:basedOn w:val="Normal"/>
    <w:uiPriority w:val="1"/>
    <w:qFormat/>
    <w:rsid w:val="00DD64CA"/>
    <w:pPr>
      <w:widowControl w:val="0"/>
      <w:autoSpaceDE w:val="0"/>
      <w:autoSpaceDN w:val="0"/>
      <w:adjustRightInd w:val="0"/>
      <w:spacing w:before="200" w:after="0" w:line="240" w:lineRule="auto"/>
    </w:pPr>
    <w:rPr>
      <w:rFonts w:asciiTheme="minorHAnsi" w:eastAsia="Times New Roman" w:hAnsiTheme="minorHAnsi" w:cs="Georgia"/>
      <w:sz w:val="18"/>
      <w:szCs w:val="26"/>
      <w:lang w:eastAsia="en-US"/>
    </w:rPr>
  </w:style>
  <w:style w:type="paragraph" w:customStyle="1" w:styleId="JobDetails">
    <w:name w:val="Job Details"/>
    <w:basedOn w:val="Normal"/>
    <w:uiPriority w:val="1"/>
    <w:qFormat/>
    <w:rsid w:val="00E50080"/>
    <w:pPr>
      <w:widowControl w:val="0"/>
      <w:autoSpaceDE w:val="0"/>
      <w:autoSpaceDN w:val="0"/>
      <w:adjustRightInd w:val="0"/>
      <w:spacing w:after="0" w:line="240" w:lineRule="auto"/>
    </w:pPr>
    <w:rPr>
      <w:rFonts w:ascii="Georgia" w:eastAsia="Times New Roman" w:hAnsi="Georgia" w:cs="Georgia"/>
      <w:lang w:eastAsia="en-US"/>
    </w:rPr>
  </w:style>
  <w:style w:type="paragraph" w:customStyle="1" w:styleId="Whitetext">
    <w:name w:val="White text"/>
    <w:basedOn w:val="Normal"/>
    <w:uiPriority w:val="1"/>
    <w:qFormat/>
    <w:rsid w:val="00687DD7"/>
    <w:pPr>
      <w:widowControl w:val="0"/>
      <w:autoSpaceDE w:val="0"/>
      <w:autoSpaceDN w:val="0"/>
      <w:adjustRightInd w:val="0"/>
      <w:spacing w:after="0" w:line="240" w:lineRule="auto"/>
      <w:ind w:right="680"/>
    </w:pPr>
    <w:rPr>
      <w:rFonts w:asciiTheme="minorHAnsi" w:eastAsia="Times New Roman" w:hAnsiTheme="minorHAnsi" w:cs="Times"/>
      <w:color w:val="850FEA" w:themeColor="background1"/>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2182">
      <w:bodyDiv w:val="1"/>
      <w:marLeft w:val="0"/>
      <w:marRight w:val="0"/>
      <w:marTop w:val="0"/>
      <w:marBottom w:val="0"/>
      <w:divBdr>
        <w:top w:val="none" w:sz="0" w:space="0" w:color="auto"/>
        <w:left w:val="none" w:sz="0" w:space="0" w:color="auto"/>
        <w:bottom w:val="none" w:sz="0" w:space="0" w:color="auto"/>
        <w:right w:val="none" w:sz="0" w:space="0" w:color="auto"/>
      </w:divBdr>
    </w:div>
    <w:div w:id="377710455">
      <w:bodyDiv w:val="1"/>
      <w:marLeft w:val="0"/>
      <w:marRight w:val="0"/>
      <w:marTop w:val="0"/>
      <w:marBottom w:val="0"/>
      <w:divBdr>
        <w:top w:val="none" w:sz="0" w:space="0" w:color="auto"/>
        <w:left w:val="none" w:sz="0" w:space="0" w:color="auto"/>
        <w:bottom w:val="none" w:sz="0" w:space="0" w:color="auto"/>
        <w:right w:val="none" w:sz="0" w:space="0" w:color="auto"/>
      </w:divBdr>
    </w:div>
    <w:div w:id="715277492">
      <w:bodyDiv w:val="1"/>
      <w:marLeft w:val="0"/>
      <w:marRight w:val="0"/>
      <w:marTop w:val="0"/>
      <w:marBottom w:val="0"/>
      <w:divBdr>
        <w:top w:val="none" w:sz="0" w:space="0" w:color="auto"/>
        <w:left w:val="none" w:sz="0" w:space="0" w:color="auto"/>
        <w:bottom w:val="none" w:sz="0" w:space="0" w:color="auto"/>
        <w:right w:val="none" w:sz="0" w:space="0" w:color="auto"/>
      </w:divBdr>
    </w:div>
    <w:div w:id="915473582">
      <w:bodyDiv w:val="1"/>
      <w:marLeft w:val="0"/>
      <w:marRight w:val="0"/>
      <w:marTop w:val="0"/>
      <w:marBottom w:val="0"/>
      <w:divBdr>
        <w:top w:val="none" w:sz="0" w:space="0" w:color="auto"/>
        <w:left w:val="none" w:sz="0" w:space="0" w:color="auto"/>
        <w:bottom w:val="none" w:sz="0" w:space="0" w:color="auto"/>
        <w:right w:val="none" w:sz="0" w:space="0" w:color="auto"/>
      </w:divBdr>
      <w:divsChild>
        <w:div w:id="956059276">
          <w:marLeft w:val="0"/>
          <w:marRight w:val="0"/>
          <w:marTop w:val="0"/>
          <w:marBottom w:val="0"/>
          <w:divBdr>
            <w:top w:val="none" w:sz="0" w:space="0" w:color="auto"/>
            <w:left w:val="none" w:sz="0" w:space="0" w:color="auto"/>
            <w:bottom w:val="none" w:sz="0" w:space="0" w:color="auto"/>
            <w:right w:val="none" w:sz="0" w:space="0" w:color="auto"/>
          </w:divBdr>
        </w:div>
        <w:div w:id="956791608">
          <w:marLeft w:val="0"/>
          <w:marRight w:val="0"/>
          <w:marTop w:val="0"/>
          <w:marBottom w:val="0"/>
          <w:divBdr>
            <w:top w:val="none" w:sz="0" w:space="0" w:color="auto"/>
            <w:left w:val="none" w:sz="0" w:space="0" w:color="auto"/>
            <w:bottom w:val="none" w:sz="0" w:space="0" w:color="auto"/>
            <w:right w:val="none" w:sz="0" w:space="0" w:color="auto"/>
          </w:divBdr>
        </w:div>
        <w:div w:id="1413817926">
          <w:marLeft w:val="0"/>
          <w:marRight w:val="0"/>
          <w:marTop w:val="0"/>
          <w:marBottom w:val="0"/>
          <w:divBdr>
            <w:top w:val="none" w:sz="0" w:space="0" w:color="auto"/>
            <w:left w:val="none" w:sz="0" w:space="0" w:color="auto"/>
            <w:bottom w:val="none" w:sz="0" w:space="0" w:color="auto"/>
            <w:right w:val="none" w:sz="0" w:space="0" w:color="auto"/>
          </w:divBdr>
        </w:div>
        <w:div w:id="1739866138">
          <w:marLeft w:val="0"/>
          <w:marRight w:val="0"/>
          <w:marTop w:val="0"/>
          <w:marBottom w:val="0"/>
          <w:divBdr>
            <w:top w:val="none" w:sz="0" w:space="0" w:color="auto"/>
            <w:left w:val="none" w:sz="0" w:space="0" w:color="auto"/>
            <w:bottom w:val="none" w:sz="0" w:space="0" w:color="auto"/>
            <w:right w:val="none" w:sz="0" w:space="0" w:color="auto"/>
          </w:divBdr>
        </w:div>
      </w:divsChild>
    </w:div>
    <w:div w:id="1373339181">
      <w:bodyDiv w:val="1"/>
      <w:marLeft w:val="0"/>
      <w:marRight w:val="0"/>
      <w:marTop w:val="0"/>
      <w:marBottom w:val="0"/>
      <w:divBdr>
        <w:top w:val="none" w:sz="0" w:space="0" w:color="auto"/>
        <w:left w:val="none" w:sz="0" w:space="0" w:color="auto"/>
        <w:bottom w:val="none" w:sz="0" w:space="0" w:color="auto"/>
        <w:right w:val="none" w:sz="0" w:space="0" w:color="auto"/>
      </w:divBdr>
    </w:div>
    <w:div w:id="1538159227">
      <w:bodyDiv w:val="1"/>
      <w:marLeft w:val="0"/>
      <w:marRight w:val="0"/>
      <w:marTop w:val="0"/>
      <w:marBottom w:val="0"/>
      <w:divBdr>
        <w:top w:val="none" w:sz="0" w:space="0" w:color="auto"/>
        <w:left w:val="none" w:sz="0" w:space="0" w:color="auto"/>
        <w:bottom w:val="none" w:sz="0" w:space="0" w:color="auto"/>
        <w:right w:val="none" w:sz="0" w:space="0" w:color="auto"/>
      </w:divBdr>
      <w:divsChild>
        <w:div w:id="424687635">
          <w:marLeft w:val="0"/>
          <w:marRight w:val="0"/>
          <w:marTop w:val="0"/>
          <w:marBottom w:val="0"/>
          <w:divBdr>
            <w:top w:val="none" w:sz="0" w:space="0" w:color="auto"/>
            <w:left w:val="none" w:sz="0" w:space="0" w:color="auto"/>
            <w:bottom w:val="none" w:sz="0" w:space="0" w:color="auto"/>
            <w:right w:val="none" w:sz="0" w:space="0" w:color="auto"/>
          </w:divBdr>
        </w:div>
        <w:div w:id="1391925604">
          <w:marLeft w:val="0"/>
          <w:marRight w:val="0"/>
          <w:marTop w:val="0"/>
          <w:marBottom w:val="0"/>
          <w:divBdr>
            <w:top w:val="none" w:sz="0" w:space="0" w:color="auto"/>
            <w:left w:val="none" w:sz="0" w:space="0" w:color="auto"/>
            <w:bottom w:val="none" w:sz="0" w:space="0" w:color="auto"/>
            <w:right w:val="none" w:sz="0" w:space="0" w:color="auto"/>
          </w:divBdr>
        </w:div>
        <w:div w:id="1508054747">
          <w:marLeft w:val="0"/>
          <w:marRight w:val="0"/>
          <w:marTop w:val="0"/>
          <w:marBottom w:val="0"/>
          <w:divBdr>
            <w:top w:val="none" w:sz="0" w:space="0" w:color="auto"/>
            <w:left w:val="none" w:sz="0" w:space="0" w:color="auto"/>
            <w:bottom w:val="none" w:sz="0" w:space="0" w:color="auto"/>
            <w:right w:val="none" w:sz="0" w:space="0" w:color="auto"/>
          </w:divBdr>
        </w:div>
        <w:div w:id="19419899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4" Type="http://schemas.openxmlformats.org/officeDocument/2006/relationships/hyperlink" Target="http://www.beyond-data.group"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nie.ravert\Desktop\MKT%202024\Word%20templates\Beyond%20Data%20Word%20template.dotx" TargetMode="External"/></Relationships>
</file>

<file path=word/theme/theme1.xml><?xml version="1.0" encoding="utf-8"?>
<a:theme xmlns:a="http://schemas.openxmlformats.org/drawingml/2006/main" name="Theme2">
  <a:themeElements>
    <a:clrScheme name="Beyond Data">
      <a:dk1>
        <a:srgbClr val="030649"/>
      </a:dk1>
      <a:lt1>
        <a:srgbClr val="850FEA"/>
      </a:lt1>
      <a:dk2>
        <a:srgbClr val="2CE3A0"/>
      </a:dk2>
      <a:lt2>
        <a:srgbClr val="4EEAFF"/>
      </a:lt2>
      <a:accent1>
        <a:srgbClr val="000000"/>
      </a:accent1>
      <a:accent2>
        <a:srgbClr val="FFFFFF"/>
      </a:accent2>
      <a:accent3>
        <a:srgbClr val="E6E6F3"/>
      </a:accent3>
      <a:accent4>
        <a:srgbClr val="EAEAEA"/>
      </a:accent4>
      <a:accent5>
        <a:srgbClr val="E9FCF5"/>
      </a:accent5>
      <a:accent6>
        <a:srgbClr val="8182A3"/>
      </a:accent6>
      <a:hlink>
        <a:srgbClr val="D6AFF8"/>
      </a:hlink>
      <a:folHlink>
        <a:srgbClr val="00B189"/>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Theme2" id="{75ED51AD-C6BE-4603-A113-755A5CF16475}" vid="{DB0FE008-D993-4C45-90A8-8B2A01E801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CYsBdAbeMtMg//u/H8efoWD/2A==">AMUW2mU2P/Kr9sESvIvqKmZcnNkX/M4jjQa/rJTFy6oAa+51GC7FzZiL2ONNR6OfWee7kugP5D/ShnN+uKTlPsBrnLgpUdrZvWZxsWcwbE29P6htou4UUpOuKoWgQXkoBdKG/sKPa7OP</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446e1a79-24c2-4e6f-b4ff-eee2b16152de" xsi:nil="true"/>
    <lcf76f155ced4ddcb4097134ff3c332f xmlns="5f00bd56-f1cf-4a13-9166-bcd9b767df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940D47F9762241B21C780B04C014EF" ma:contentTypeVersion="20" ma:contentTypeDescription="Create a new document." ma:contentTypeScope="" ma:versionID="08c5c36dcd92e0e80a4350627410a160">
  <xsd:schema xmlns:xsd="http://www.w3.org/2001/XMLSchema" xmlns:xs="http://www.w3.org/2001/XMLSchema" xmlns:p="http://schemas.microsoft.com/office/2006/metadata/properties" xmlns:ns2="5f00bd56-f1cf-4a13-9166-bcd9b767df31" xmlns:ns3="446e1a79-24c2-4e6f-b4ff-eee2b16152de" targetNamespace="http://schemas.microsoft.com/office/2006/metadata/properties" ma:root="true" ma:fieldsID="7c27450c8660e89e63fdbdcbc6569ce3" ns2:_="" ns3:_="">
    <xsd:import namespace="5f00bd56-f1cf-4a13-9166-bcd9b767df31"/>
    <xsd:import namespace="446e1a79-24c2-4e6f-b4ff-eee2b16152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0bd56-f1cf-4a13-9166-bcd9b767d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1b532fa-cc3d-4983-a135-2cdd4ecac0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6e1a79-24c2-4e6f-b4ff-eee2b16152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839ee5-ebab-46fb-bb92-5c5d77bcd53c}" ma:internalName="TaxCatchAll" ma:showField="CatchAllData" ma:web="446e1a79-24c2-4e6f-b4ff-eee2b16152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3CCF0B-EE06-42AE-865D-2D6B60B89258}">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AB47A8B-8A2A-4809-A4ED-E5C1C6E00A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2BA4A3-E8F9-48BC-B6EC-A6C2A68ABF30}"/>
</file>

<file path=docProps/app.xml><?xml version="1.0" encoding="utf-8"?>
<Properties xmlns="http://schemas.openxmlformats.org/officeDocument/2006/extended-properties" xmlns:vt="http://schemas.openxmlformats.org/officeDocument/2006/docPropsVTypes">
  <Template>Beyond Data Word template</Template>
  <TotalTime>65</TotalTime>
  <Pages>3</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Links>
    <vt:vector size="6" baseType="variant">
      <vt:variant>
        <vt:i4>720903</vt:i4>
      </vt:variant>
      <vt:variant>
        <vt:i4>0</vt:i4>
      </vt:variant>
      <vt:variant>
        <vt:i4>0</vt:i4>
      </vt:variant>
      <vt:variant>
        <vt:i4>5</vt:i4>
      </vt:variant>
      <vt:variant>
        <vt:lpwstr>http://www.beyond-data.group/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Ravert</dc:creator>
  <cp:keywords/>
  <cp:lastModifiedBy>Jean-Francois Dierckx</cp:lastModifiedBy>
  <cp:revision>44</cp:revision>
  <cp:lastPrinted>2025-02-11T04:49:00Z</cp:lastPrinted>
  <dcterms:created xsi:type="dcterms:W3CDTF">2025-02-11T03:42:00Z</dcterms:created>
  <dcterms:modified xsi:type="dcterms:W3CDTF">2025-02-11T04:50:00Z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0x010100F7940D47F9762241B21C780B04C014EF</vt:lpwstr>
  </property>
</Properties>
</file>